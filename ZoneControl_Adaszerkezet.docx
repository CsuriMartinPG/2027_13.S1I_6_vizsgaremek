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00AB1" w14:textId="49F028EB" w:rsidR="0046589C" w:rsidRPr="007F3F21" w:rsidRDefault="00AF4CBD" w:rsidP="007F3F21">
      <w:pPr>
        <w:pStyle w:val="Cm"/>
        <w:spacing w:before="3960" w:after="120"/>
        <w:ind w:left="2124" w:firstLine="708"/>
        <w:jc w:val="both"/>
        <w:rPr>
          <w:color w:val="1F3864" w:themeColor="accent1" w:themeShade="80"/>
        </w:rPr>
      </w:pPr>
      <w:r w:rsidRPr="007F3F21">
        <w:rPr>
          <w:color w:val="1F3864" w:themeColor="accent1" w:themeShade="80"/>
        </w:rPr>
        <w:t>ZoneControl</w:t>
      </w:r>
    </w:p>
    <w:p w14:paraId="0C66E78B" w14:textId="2245D386" w:rsidR="0046589C" w:rsidRPr="007F3F21" w:rsidRDefault="007640FE" w:rsidP="0046589C">
      <w:pPr>
        <w:pStyle w:val="Alcm"/>
        <w:spacing w:after="1440"/>
        <w:rPr>
          <w:color w:val="000000" w:themeColor="text1"/>
        </w:rPr>
      </w:pPr>
      <w:r>
        <w:rPr>
          <w:color w:val="000000" w:themeColor="text1"/>
        </w:rPr>
        <w:t>Adatszerkezet</w:t>
      </w:r>
    </w:p>
    <w:p w14:paraId="62CD7EA9" w14:textId="7B38BB78" w:rsidR="0046589C" w:rsidRDefault="00C132CC" w:rsidP="0046589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D5812B2" wp14:editId="3A1CBAD8">
            <wp:extent cx="2999700" cy="299085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3029145" cy="30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35D8" w14:textId="1D0C456E" w:rsidR="00864D99" w:rsidRDefault="00864D99" w:rsidP="00864D99">
      <w:pPr>
        <w:rPr>
          <w:noProof/>
        </w:rPr>
      </w:pPr>
      <w:r>
        <w:rPr>
          <w:noProof/>
        </w:rPr>
        <w:t>Készítették: Csúri Martin 13.I</w:t>
      </w:r>
    </w:p>
    <w:p w14:paraId="7AD04707" w14:textId="2FEB6AAD" w:rsidR="00864D99" w:rsidRDefault="00864D99" w:rsidP="00864D99">
      <w:pPr>
        <w:rPr>
          <w:noProof/>
        </w:rPr>
      </w:pPr>
      <w:r>
        <w:rPr>
          <w:noProof/>
        </w:rPr>
        <w:t xml:space="preserve">                    Pap Olivér 13.I</w:t>
      </w:r>
    </w:p>
    <w:p w14:paraId="34776588" w14:textId="139EB6F3" w:rsidR="00864D99" w:rsidRDefault="00864D99" w:rsidP="00864D99">
      <w:pPr>
        <w:rPr>
          <w:noProof/>
        </w:rPr>
      </w:pPr>
      <w:r>
        <w:rPr>
          <w:noProof/>
        </w:rPr>
        <w:t xml:space="preserve">                    Vízhányó Bence 13.I</w:t>
      </w:r>
    </w:p>
    <w:p w14:paraId="4EE24CC4" w14:textId="77777777" w:rsidR="007640FE" w:rsidRDefault="007640FE" w:rsidP="008E0533"/>
    <w:p w14:paraId="60B92275" w14:textId="397F6A46" w:rsidR="007640FE" w:rsidRDefault="007640FE" w:rsidP="007640FE">
      <w:pPr>
        <w:pStyle w:val="Cmsor1"/>
      </w:pPr>
      <w:r>
        <w:lastRenderedPageBreak/>
        <w:t>Adatszerkezet</w:t>
      </w:r>
    </w:p>
    <w:p w14:paraId="681CC290" w14:textId="756D6C33" w:rsidR="007640FE" w:rsidRDefault="004E29A6" w:rsidP="004E29A6">
      <w:pPr>
        <w:pStyle w:val="Cmsor2"/>
      </w:pPr>
      <w:r>
        <w:t>Táblák és mezők</w:t>
      </w:r>
    </w:p>
    <w:p w14:paraId="6DD8726F" w14:textId="22813030" w:rsidR="004E29A6" w:rsidRDefault="004E29A6" w:rsidP="004E29A6">
      <w:pPr>
        <w:pStyle w:val="Listaszerbekezds"/>
        <w:numPr>
          <w:ilvl w:val="0"/>
          <w:numId w:val="9"/>
        </w:numPr>
      </w:pPr>
      <w:r>
        <w:t>Vendég</w:t>
      </w:r>
    </w:p>
    <w:p w14:paraId="512268B2" w14:textId="017334A1" w:rsidR="005571FF" w:rsidRDefault="005571FF" w:rsidP="005571FF">
      <w:pPr>
        <w:pStyle w:val="Listaszerbekezds"/>
        <w:numPr>
          <w:ilvl w:val="1"/>
          <w:numId w:val="9"/>
        </w:numPr>
      </w:pPr>
      <w:r>
        <w:t>id (Primary key)</w:t>
      </w:r>
    </w:p>
    <w:p w14:paraId="39ABE181" w14:textId="5090EC13" w:rsidR="005571FF" w:rsidRDefault="005571FF" w:rsidP="005571FF">
      <w:pPr>
        <w:pStyle w:val="Listaszerbekezds"/>
        <w:numPr>
          <w:ilvl w:val="1"/>
          <w:numId w:val="9"/>
        </w:numPr>
      </w:pPr>
      <w:r>
        <w:t>vNev</w:t>
      </w:r>
    </w:p>
    <w:p w14:paraId="62BD71A9" w14:textId="26AFED2C" w:rsidR="005571FF" w:rsidRDefault="005571FF" w:rsidP="005571FF">
      <w:pPr>
        <w:pStyle w:val="Listaszerbekezds"/>
        <w:numPr>
          <w:ilvl w:val="1"/>
          <w:numId w:val="9"/>
        </w:numPr>
      </w:pPr>
      <w:r>
        <w:t>vEmail</w:t>
      </w:r>
    </w:p>
    <w:p w14:paraId="2A2F1CCA" w14:textId="3A898E45" w:rsidR="005571FF" w:rsidRDefault="005571FF" w:rsidP="005571FF">
      <w:pPr>
        <w:pStyle w:val="Listaszerbekezds"/>
        <w:numPr>
          <w:ilvl w:val="1"/>
          <w:numId w:val="9"/>
        </w:numPr>
      </w:pPr>
      <w:r>
        <w:t>vJelszo</w:t>
      </w:r>
    </w:p>
    <w:p w14:paraId="4A23D285" w14:textId="37BD01A6" w:rsidR="005571FF" w:rsidRDefault="005571FF" w:rsidP="005571FF">
      <w:pPr>
        <w:pStyle w:val="Listaszerbekezds"/>
        <w:numPr>
          <w:ilvl w:val="1"/>
          <w:numId w:val="9"/>
        </w:numPr>
      </w:pPr>
      <w:r>
        <w:t>vEletkor</w:t>
      </w:r>
    </w:p>
    <w:p w14:paraId="68F4FBF1" w14:textId="24230145" w:rsidR="005571FF" w:rsidRDefault="005571FF" w:rsidP="005571FF">
      <w:pPr>
        <w:pStyle w:val="Listaszerbekezds"/>
        <w:numPr>
          <w:ilvl w:val="1"/>
          <w:numId w:val="9"/>
        </w:numPr>
      </w:pPr>
      <w:r>
        <w:t>vTelSzam</w:t>
      </w:r>
    </w:p>
    <w:p w14:paraId="4C0A19B8" w14:textId="41C11A35" w:rsidR="005571FF" w:rsidRDefault="005571FF" w:rsidP="005571FF">
      <w:pPr>
        <w:pStyle w:val="Listaszerbekezds"/>
        <w:numPr>
          <w:ilvl w:val="1"/>
          <w:numId w:val="9"/>
        </w:numPr>
      </w:pPr>
      <w:r>
        <w:t>qrToken</w:t>
      </w:r>
    </w:p>
    <w:p w14:paraId="1CC52649" w14:textId="3EE503F2" w:rsidR="004E29A6" w:rsidRDefault="004E29A6" w:rsidP="004E29A6">
      <w:pPr>
        <w:pStyle w:val="Listaszerbekezds"/>
        <w:numPr>
          <w:ilvl w:val="0"/>
          <w:numId w:val="9"/>
        </w:numPr>
      </w:pPr>
      <w:r>
        <w:t>Foglalás</w:t>
      </w:r>
      <w:r w:rsidR="005571FF">
        <w:t>ok</w:t>
      </w:r>
    </w:p>
    <w:p w14:paraId="19A01B60" w14:textId="2E46EA5F" w:rsidR="005571FF" w:rsidRDefault="005571FF" w:rsidP="005571FF">
      <w:pPr>
        <w:pStyle w:val="Listaszerbekezds"/>
        <w:numPr>
          <w:ilvl w:val="1"/>
          <w:numId w:val="9"/>
        </w:numPr>
      </w:pPr>
      <w:r>
        <w:t>id (Primary key)</w:t>
      </w:r>
    </w:p>
    <w:p w14:paraId="719A16B3" w14:textId="62C02887" w:rsidR="005571FF" w:rsidRDefault="005571FF" w:rsidP="005571FF">
      <w:pPr>
        <w:pStyle w:val="Listaszerbekezds"/>
        <w:numPr>
          <w:ilvl w:val="1"/>
          <w:numId w:val="9"/>
        </w:numPr>
      </w:pPr>
      <w:r>
        <w:t>vendegId</w:t>
      </w:r>
    </w:p>
    <w:p w14:paraId="00DFA222" w14:textId="6ADB4F94" w:rsidR="005571FF" w:rsidRDefault="005571FF" w:rsidP="005571FF">
      <w:pPr>
        <w:pStyle w:val="Listaszerbekezds"/>
        <w:numPr>
          <w:ilvl w:val="1"/>
          <w:numId w:val="9"/>
        </w:numPr>
      </w:pPr>
      <w:r>
        <w:t>szobaId</w:t>
      </w:r>
    </w:p>
    <w:p w14:paraId="7A88D5BA" w14:textId="76C530D4" w:rsidR="005571FF" w:rsidRDefault="005571FF" w:rsidP="005571FF">
      <w:pPr>
        <w:pStyle w:val="Listaszerbekezds"/>
        <w:numPr>
          <w:ilvl w:val="1"/>
          <w:numId w:val="9"/>
        </w:numPr>
      </w:pPr>
      <w:r>
        <w:t>erkezes</w:t>
      </w:r>
    </w:p>
    <w:p w14:paraId="05EF3BE4" w14:textId="029F864A" w:rsidR="005571FF" w:rsidRDefault="005571FF" w:rsidP="005571FF">
      <w:pPr>
        <w:pStyle w:val="Listaszerbekezds"/>
        <w:numPr>
          <w:ilvl w:val="1"/>
          <w:numId w:val="9"/>
        </w:numPr>
      </w:pPr>
      <w:r>
        <w:t>tavozas</w:t>
      </w:r>
    </w:p>
    <w:p w14:paraId="4CD3AF05" w14:textId="3CEF7F7A" w:rsidR="004E29A6" w:rsidRDefault="004E29A6" w:rsidP="004E29A6">
      <w:pPr>
        <w:pStyle w:val="Listaszerbekezds"/>
        <w:numPr>
          <w:ilvl w:val="0"/>
          <w:numId w:val="9"/>
        </w:numPr>
      </w:pPr>
      <w:r>
        <w:t>Szobák</w:t>
      </w:r>
    </w:p>
    <w:p w14:paraId="7E7B5BB8" w14:textId="77777777" w:rsidR="005571FF" w:rsidRDefault="005571FF" w:rsidP="005571FF">
      <w:pPr>
        <w:pStyle w:val="Listaszerbekezds"/>
        <w:numPr>
          <w:ilvl w:val="1"/>
          <w:numId w:val="9"/>
        </w:numPr>
      </w:pPr>
      <w:r>
        <w:t>id (Primary key)</w:t>
      </w:r>
    </w:p>
    <w:p w14:paraId="4AFA46CF" w14:textId="6882ED9C" w:rsidR="005571FF" w:rsidRDefault="005571FF" w:rsidP="005571FF">
      <w:pPr>
        <w:pStyle w:val="Listaszerbekezds"/>
        <w:numPr>
          <w:ilvl w:val="1"/>
          <w:numId w:val="9"/>
        </w:numPr>
      </w:pPr>
      <w:r>
        <w:t>szobaSzam</w:t>
      </w:r>
    </w:p>
    <w:p w14:paraId="01E26F17" w14:textId="66376424" w:rsidR="005571FF" w:rsidRDefault="005571FF" w:rsidP="005571FF">
      <w:pPr>
        <w:pStyle w:val="Listaszerbekezds"/>
        <w:numPr>
          <w:ilvl w:val="1"/>
          <w:numId w:val="9"/>
        </w:numPr>
      </w:pPr>
      <w:r>
        <w:t>ferohely</w:t>
      </w:r>
    </w:p>
    <w:p w14:paraId="73BE4A5A" w14:textId="6C1C1E2D" w:rsidR="005571FF" w:rsidRDefault="005571FF" w:rsidP="005571FF">
      <w:pPr>
        <w:pStyle w:val="Listaszerbekezds"/>
        <w:numPr>
          <w:ilvl w:val="1"/>
          <w:numId w:val="9"/>
        </w:numPr>
      </w:pPr>
      <w:r>
        <w:t>ar</w:t>
      </w:r>
    </w:p>
    <w:p w14:paraId="0DBE8695" w14:textId="5D71BEE2" w:rsidR="005571FF" w:rsidRDefault="005571FF" w:rsidP="005571FF">
      <w:pPr>
        <w:pStyle w:val="Listaszerbekezds"/>
        <w:numPr>
          <w:ilvl w:val="1"/>
          <w:numId w:val="9"/>
        </w:numPr>
      </w:pPr>
      <w:r>
        <w:t>statusz</w:t>
      </w:r>
    </w:p>
    <w:p w14:paraId="48B66919" w14:textId="6FB4D6E4" w:rsidR="004E29A6" w:rsidRDefault="004E29A6" w:rsidP="004E29A6">
      <w:pPr>
        <w:pStyle w:val="Listaszerbekezds"/>
        <w:numPr>
          <w:ilvl w:val="0"/>
          <w:numId w:val="9"/>
        </w:numPr>
      </w:pPr>
      <w:r>
        <w:t>Jogosultságok</w:t>
      </w:r>
    </w:p>
    <w:p w14:paraId="585F59C3" w14:textId="77777777" w:rsidR="005571FF" w:rsidRDefault="005571FF" w:rsidP="005571FF">
      <w:pPr>
        <w:pStyle w:val="Listaszerbekezds"/>
        <w:numPr>
          <w:ilvl w:val="1"/>
          <w:numId w:val="9"/>
        </w:numPr>
      </w:pPr>
      <w:r>
        <w:t>id (Primary key)</w:t>
      </w:r>
    </w:p>
    <w:p w14:paraId="07A4CD29" w14:textId="37C67E41" w:rsidR="005571FF" w:rsidRDefault="005571FF" w:rsidP="005571FF">
      <w:pPr>
        <w:pStyle w:val="Listaszerbekezds"/>
        <w:numPr>
          <w:ilvl w:val="1"/>
          <w:numId w:val="9"/>
        </w:numPr>
      </w:pPr>
      <w:r>
        <w:t>vendegId</w:t>
      </w:r>
    </w:p>
    <w:p w14:paraId="54E663BF" w14:textId="2EC13B30" w:rsidR="005571FF" w:rsidRDefault="005571FF" w:rsidP="005571FF">
      <w:pPr>
        <w:pStyle w:val="Listaszerbekezds"/>
        <w:numPr>
          <w:ilvl w:val="1"/>
          <w:numId w:val="9"/>
        </w:numPr>
      </w:pPr>
      <w:r>
        <w:t>reszlegId</w:t>
      </w:r>
    </w:p>
    <w:p w14:paraId="46086406" w14:textId="1CDB0AC5" w:rsidR="005571FF" w:rsidRDefault="005571FF" w:rsidP="005571FF">
      <w:pPr>
        <w:pStyle w:val="Listaszerbekezds"/>
        <w:numPr>
          <w:ilvl w:val="1"/>
          <w:numId w:val="9"/>
        </w:numPr>
      </w:pPr>
      <w:r>
        <w:t>ar</w:t>
      </w:r>
    </w:p>
    <w:p w14:paraId="1A38D713" w14:textId="06AF280E" w:rsidR="005571FF" w:rsidRDefault="005571FF" w:rsidP="005571FF">
      <w:pPr>
        <w:pStyle w:val="Listaszerbekezds"/>
        <w:numPr>
          <w:ilvl w:val="1"/>
          <w:numId w:val="9"/>
        </w:numPr>
      </w:pPr>
      <w:r>
        <w:t>vasarlasIdopont</w:t>
      </w:r>
    </w:p>
    <w:p w14:paraId="5F455A1E" w14:textId="08A04BCC" w:rsidR="004E29A6" w:rsidRDefault="004E29A6" w:rsidP="004E29A6">
      <w:pPr>
        <w:pStyle w:val="Listaszerbekezds"/>
        <w:numPr>
          <w:ilvl w:val="0"/>
          <w:numId w:val="9"/>
        </w:numPr>
      </w:pPr>
      <w:r>
        <w:t>Részlegek</w:t>
      </w:r>
    </w:p>
    <w:p w14:paraId="7B66DCBA" w14:textId="77777777" w:rsidR="005571FF" w:rsidRDefault="005571FF" w:rsidP="005571FF">
      <w:pPr>
        <w:pStyle w:val="Listaszerbekezds"/>
        <w:numPr>
          <w:ilvl w:val="1"/>
          <w:numId w:val="9"/>
        </w:numPr>
      </w:pPr>
      <w:r>
        <w:t>id (Primary key)</w:t>
      </w:r>
    </w:p>
    <w:p w14:paraId="0888991F" w14:textId="20578EAE" w:rsidR="005571FF" w:rsidRDefault="005571FF" w:rsidP="005571FF">
      <w:pPr>
        <w:pStyle w:val="Listaszerbekezds"/>
        <w:numPr>
          <w:ilvl w:val="1"/>
          <w:numId w:val="9"/>
        </w:numPr>
      </w:pPr>
      <w:r>
        <w:t>rNev</w:t>
      </w:r>
    </w:p>
    <w:p w14:paraId="5A096B12" w14:textId="7410C914" w:rsidR="005571FF" w:rsidRDefault="005571FF" w:rsidP="005571FF">
      <w:pPr>
        <w:pStyle w:val="Listaszerbekezds"/>
        <w:numPr>
          <w:ilvl w:val="1"/>
          <w:numId w:val="9"/>
        </w:numPr>
      </w:pPr>
      <w:r>
        <w:t>leiras</w:t>
      </w:r>
    </w:p>
    <w:p w14:paraId="42FEE84C" w14:textId="45BEAF98" w:rsidR="005571FF" w:rsidRDefault="005571FF" w:rsidP="005571FF">
      <w:pPr>
        <w:pStyle w:val="Listaszerbekezds"/>
        <w:numPr>
          <w:ilvl w:val="1"/>
          <w:numId w:val="9"/>
        </w:numPr>
      </w:pPr>
      <w:r>
        <w:t>ar</w:t>
      </w:r>
    </w:p>
    <w:p w14:paraId="3F633A34" w14:textId="23A97755" w:rsidR="005571FF" w:rsidRDefault="005571FF" w:rsidP="005571FF">
      <w:pPr>
        <w:pStyle w:val="Listaszerbekezds"/>
        <w:numPr>
          <w:ilvl w:val="1"/>
          <w:numId w:val="9"/>
        </w:numPr>
      </w:pPr>
      <w:r>
        <w:t>nyitas</w:t>
      </w:r>
    </w:p>
    <w:p w14:paraId="3753C548" w14:textId="61CBDAF1" w:rsidR="005571FF" w:rsidRDefault="005571FF" w:rsidP="005571FF">
      <w:pPr>
        <w:pStyle w:val="Listaszerbekezds"/>
        <w:numPr>
          <w:ilvl w:val="1"/>
          <w:numId w:val="9"/>
        </w:numPr>
      </w:pPr>
      <w:r>
        <w:t>zaras</w:t>
      </w:r>
    </w:p>
    <w:p w14:paraId="649B3022" w14:textId="636A9490" w:rsidR="005571FF" w:rsidRDefault="005571FF" w:rsidP="005571FF"/>
    <w:p w14:paraId="0AD24423" w14:textId="77777777" w:rsidR="005571FF" w:rsidRDefault="005571FF" w:rsidP="005571FF"/>
    <w:p w14:paraId="621F8C35" w14:textId="728B6992" w:rsidR="004E29A6" w:rsidRDefault="004E29A6" w:rsidP="004E29A6">
      <w:pPr>
        <w:pStyle w:val="Listaszerbekezds"/>
        <w:numPr>
          <w:ilvl w:val="0"/>
          <w:numId w:val="9"/>
        </w:numPr>
      </w:pPr>
      <w:r>
        <w:lastRenderedPageBreak/>
        <w:t>Belépési napló</w:t>
      </w:r>
    </w:p>
    <w:p w14:paraId="5772C6A6" w14:textId="77777777" w:rsidR="005571FF" w:rsidRDefault="005571FF" w:rsidP="005571FF">
      <w:pPr>
        <w:pStyle w:val="Listaszerbekezds"/>
        <w:numPr>
          <w:ilvl w:val="1"/>
          <w:numId w:val="9"/>
        </w:numPr>
      </w:pPr>
      <w:r>
        <w:t>id (Primary key)</w:t>
      </w:r>
    </w:p>
    <w:p w14:paraId="695E0856" w14:textId="6215784E" w:rsidR="005571FF" w:rsidRDefault="005571FF" w:rsidP="005571FF">
      <w:pPr>
        <w:pStyle w:val="Listaszerbekezds"/>
        <w:numPr>
          <w:ilvl w:val="1"/>
          <w:numId w:val="9"/>
        </w:numPr>
      </w:pPr>
      <w:r>
        <w:t>vendegId</w:t>
      </w:r>
    </w:p>
    <w:p w14:paraId="6CB53D72" w14:textId="5600ED3E" w:rsidR="005571FF" w:rsidRDefault="005571FF" w:rsidP="005571FF">
      <w:pPr>
        <w:pStyle w:val="Listaszerbekezds"/>
        <w:numPr>
          <w:ilvl w:val="1"/>
          <w:numId w:val="9"/>
        </w:numPr>
      </w:pPr>
      <w:r>
        <w:t>reszlegId</w:t>
      </w:r>
    </w:p>
    <w:p w14:paraId="7C9A4959" w14:textId="375FF3E0" w:rsidR="005571FF" w:rsidRDefault="005571FF" w:rsidP="005571FF">
      <w:pPr>
        <w:pStyle w:val="Listaszerbekezds"/>
        <w:numPr>
          <w:ilvl w:val="1"/>
          <w:numId w:val="9"/>
        </w:numPr>
      </w:pPr>
      <w:r>
        <w:t>belepes</w:t>
      </w:r>
    </w:p>
    <w:p w14:paraId="771BA8FF" w14:textId="01F02180" w:rsidR="005571FF" w:rsidRDefault="005571FF" w:rsidP="005571FF">
      <w:pPr>
        <w:pStyle w:val="Listaszerbekezds"/>
        <w:numPr>
          <w:ilvl w:val="1"/>
          <w:numId w:val="9"/>
        </w:numPr>
      </w:pPr>
      <w:r>
        <w:t>kilepes</w:t>
      </w:r>
    </w:p>
    <w:p w14:paraId="780D9356" w14:textId="7441E651" w:rsidR="00883950" w:rsidRPr="004E29A6" w:rsidRDefault="00883950" w:rsidP="00883950">
      <w:pPr>
        <w:pStyle w:val="Listaszerbekezds"/>
        <w:numPr>
          <w:ilvl w:val="0"/>
          <w:numId w:val="0"/>
        </w:numPr>
        <w:ind w:left="720"/>
      </w:pPr>
      <w:r>
        <w:drawing>
          <wp:anchor distT="0" distB="0" distL="114300" distR="114300" simplePos="0" relativeHeight="251658240" behindDoc="1" locked="0" layoutInCell="1" allowOverlap="1" wp14:anchorId="6961091C" wp14:editId="33A69822">
            <wp:simplePos x="0" y="0"/>
            <wp:positionH relativeFrom="margin">
              <wp:align>right</wp:align>
            </wp:positionH>
            <wp:positionV relativeFrom="paragraph">
              <wp:posOffset>812883</wp:posOffset>
            </wp:positionV>
            <wp:extent cx="5941060" cy="2914015"/>
            <wp:effectExtent l="0" t="0" r="2540" b="635"/>
            <wp:wrapTight wrapText="bothSides">
              <wp:wrapPolygon edited="0">
                <wp:start x="0" y="0"/>
                <wp:lineTo x="0" y="21463"/>
                <wp:lineTo x="21540" y="21463"/>
                <wp:lineTo x="21540" y="0"/>
                <wp:lineTo x="0" y="0"/>
              </wp:wrapPolygon>
            </wp:wrapTight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83950" w:rsidRPr="004E29A6" w:rsidSect="0046589C">
      <w:headerReference w:type="default" r:id="rId10"/>
      <w:footerReference w:type="default" r:id="rId11"/>
      <w:pgSz w:w="11906" w:h="16838"/>
      <w:pgMar w:top="1736" w:right="1274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59DA3" w14:textId="77777777" w:rsidR="003567B8" w:rsidRDefault="003567B8" w:rsidP="007B0D64">
      <w:pPr>
        <w:spacing w:after="0" w:line="240" w:lineRule="auto"/>
      </w:pPr>
      <w:r>
        <w:separator/>
      </w:r>
    </w:p>
  </w:endnote>
  <w:endnote w:type="continuationSeparator" w:id="0">
    <w:p w14:paraId="1DC5AD0D" w14:textId="77777777" w:rsidR="003567B8" w:rsidRDefault="003567B8" w:rsidP="007B0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36593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94256DD" w14:textId="77777777" w:rsidR="0046589C" w:rsidRPr="0046589C" w:rsidRDefault="0046589C">
            <w:pPr>
              <w:pStyle w:val="llb"/>
              <w:jc w:val="center"/>
            </w:pPr>
            <w:r w:rsidRPr="0046589C">
              <w:fldChar w:fldCharType="begin"/>
            </w:r>
            <w:r w:rsidRPr="0046589C">
              <w:instrText>PAGE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 xml:space="preserve"> / </w:t>
            </w:r>
            <w:r w:rsidRPr="0046589C">
              <w:fldChar w:fldCharType="begin"/>
            </w:r>
            <w:r w:rsidRPr="0046589C">
              <w:instrText>NUMPAGES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>. oldal</w:t>
            </w:r>
          </w:p>
        </w:sdtContent>
      </w:sdt>
    </w:sdtContent>
  </w:sdt>
  <w:p w14:paraId="610B3FF1" w14:textId="77777777" w:rsidR="00903412" w:rsidRDefault="0090341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9E11F" w14:textId="77777777" w:rsidR="003567B8" w:rsidRDefault="003567B8" w:rsidP="007B0D64">
      <w:pPr>
        <w:spacing w:after="0" w:line="240" w:lineRule="auto"/>
      </w:pPr>
      <w:r>
        <w:separator/>
      </w:r>
    </w:p>
  </w:footnote>
  <w:footnote w:type="continuationSeparator" w:id="0">
    <w:p w14:paraId="4911E9B6" w14:textId="77777777" w:rsidR="003567B8" w:rsidRDefault="003567B8" w:rsidP="007B0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3BEAC" w14:textId="2FBC43FD" w:rsidR="007B0D64" w:rsidRDefault="00C132CC" w:rsidP="007B0D64">
    <w:pPr>
      <w:pStyle w:val="lfej"/>
      <w:pBdr>
        <w:bottom w:val="single" w:sz="6" w:space="1" w:color="auto"/>
      </w:pBdr>
      <w:tabs>
        <w:tab w:val="clear" w:pos="4536"/>
      </w:tabs>
      <w:spacing w:after="240"/>
      <w:ind w:firstLine="142"/>
    </w:pPr>
    <w:r>
      <w:rPr>
        <w:noProof/>
      </w:rPr>
      <w:drawing>
        <wp:inline distT="0" distB="0" distL="0" distR="0" wp14:anchorId="2EA3D59E" wp14:editId="52E9DC58">
          <wp:extent cx="695325" cy="752086"/>
          <wp:effectExtent l="0" t="0" r="0" b="0"/>
          <wp:docPr id="3" name="Kép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ép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708037" cy="7658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B0D64">
      <w:tab/>
    </w:r>
    <w:r w:rsidR="004E29A6">
      <w:t>Adatszerkezet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3247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AD34B80"/>
    <w:multiLevelType w:val="hybridMultilevel"/>
    <w:tmpl w:val="FC18E3F8"/>
    <w:lvl w:ilvl="0" w:tplc="040E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1E1537C7"/>
    <w:multiLevelType w:val="hybridMultilevel"/>
    <w:tmpl w:val="FB58FC60"/>
    <w:lvl w:ilvl="0" w:tplc="040E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23AA745B"/>
    <w:multiLevelType w:val="hybridMultilevel"/>
    <w:tmpl w:val="02D881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5632FE"/>
    <w:multiLevelType w:val="hybridMultilevel"/>
    <w:tmpl w:val="064A8054"/>
    <w:lvl w:ilvl="0" w:tplc="AA58821A">
      <w:start w:val="1"/>
      <w:numFmt w:val="bullet"/>
      <w:pStyle w:val="Listaszerbekezd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5679D2"/>
    <w:multiLevelType w:val="hybridMultilevel"/>
    <w:tmpl w:val="B3508E88"/>
    <w:lvl w:ilvl="0" w:tplc="040E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721E3991"/>
    <w:multiLevelType w:val="hybridMultilevel"/>
    <w:tmpl w:val="72FCB9C4"/>
    <w:lvl w:ilvl="0" w:tplc="040E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7" w15:restartNumberingAfterBreak="0">
    <w:nsid w:val="7AA558AC"/>
    <w:multiLevelType w:val="multilevel"/>
    <w:tmpl w:val="AD9832DA"/>
    <w:lvl w:ilvl="0">
      <w:start w:val="1"/>
      <w:numFmt w:val="decimal"/>
      <w:pStyle w:val="Cmsor1"/>
      <w:lvlText w:val="%1"/>
      <w:lvlJc w:val="left"/>
      <w:pPr>
        <w:ind w:left="5463" w:hanging="360"/>
      </w:pPr>
      <w:rPr>
        <w:rFonts w:hint="default"/>
        <w:color w:val="222A35" w:themeColor="text2" w:themeShade="80"/>
      </w:rPr>
    </w:lvl>
    <w:lvl w:ilvl="1">
      <w:start w:val="1"/>
      <w:numFmt w:val="decimal"/>
      <w:pStyle w:val="Cmsor2"/>
      <w:lvlText w:val="%1.%2."/>
      <w:lvlJc w:val="left"/>
      <w:pPr>
        <w:ind w:left="792" w:hanging="432"/>
      </w:pPr>
      <w:rPr>
        <w:rFonts w:hint="default"/>
        <w:color w:val="1F3864" w:themeColor="accent1" w:themeShade="8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7"/>
  </w:num>
  <w:num w:numId="2">
    <w:abstractNumId w:val="0"/>
  </w:num>
  <w:num w:numId="3">
    <w:abstractNumId w:val="7"/>
  </w:num>
  <w:num w:numId="4">
    <w:abstractNumId w:val="4"/>
  </w:num>
  <w:num w:numId="5">
    <w:abstractNumId w:val="2"/>
  </w:num>
  <w:num w:numId="6">
    <w:abstractNumId w:val="1"/>
  </w:num>
  <w:num w:numId="7">
    <w:abstractNumId w:val="6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CBD"/>
    <w:rsid w:val="000A2BEA"/>
    <w:rsid w:val="000A6266"/>
    <w:rsid w:val="00113B1D"/>
    <w:rsid w:val="001C5C8F"/>
    <w:rsid w:val="0025230E"/>
    <w:rsid w:val="00306795"/>
    <w:rsid w:val="003567B8"/>
    <w:rsid w:val="003E6690"/>
    <w:rsid w:val="0040317D"/>
    <w:rsid w:val="0045078F"/>
    <w:rsid w:val="0046589C"/>
    <w:rsid w:val="00475464"/>
    <w:rsid w:val="004E29A6"/>
    <w:rsid w:val="005571FF"/>
    <w:rsid w:val="005B3CB5"/>
    <w:rsid w:val="007640FE"/>
    <w:rsid w:val="007B0D64"/>
    <w:rsid w:val="007F3F21"/>
    <w:rsid w:val="00864D99"/>
    <w:rsid w:val="00883950"/>
    <w:rsid w:val="008E0533"/>
    <w:rsid w:val="00903412"/>
    <w:rsid w:val="00A3524C"/>
    <w:rsid w:val="00A55E1C"/>
    <w:rsid w:val="00A922BE"/>
    <w:rsid w:val="00AF4CBD"/>
    <w:rsid w:val="00B13562"/>
    <w:rsid w:val="00C132CC"/>
    <w:rsid w:val="00C53DCB"/>
    <w:rsid w:val="00C8783E"/>
    <w:rsid w:val="00CA3679"/>
    <w:rsid w:val="00D4652A"/>
    <w:rsid w:val="00DC7E50"/>
    <w:rsid w:val="00E43D5A"/>
    <w:rsid w:val="00F31205"/>
    <w:rsid w:val="00FA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C5E1E2"/>
  <w15:chartTrackingRefBased/>
  <w15:docId w15:val="{45F15670-9723-436C-AB15-AAF37FAFB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B0D64"/>
    <w:pPr>
      <w:jc w:val="both"/>
    </w:pPr>
    <w:rPr>
      <w:rFonts w:ascii="Times New Roman" w:hAnsi="Times New Roman" w:cs="Times New Roman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7640FE"/>
    <w:pPr>
      <w:keepNext/>
      <w:keepLines/>
      <w:pageBreakBefore/>
      <w:numPr>
        <w:numId w:val="1"/>
      </w:numPr>
      <w:spacing w:before="240" w:after="240"/>
      <w:ind w:left="357" w:hanging="357"/>
      <w:outlineLvl w:val="0"/>
    </w:pPr>
    <w:rPr>
      <w:color w:val="1F3864" w:themeColor="accent1" w:themeShade="80"/>
      <w:sz w:val="36"/>
      <w:szCs w:val="36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A55E1C"/>
    <w:pPr>
      <w:pageBreakBefore w:val="0"/>
      <w:numPr>
        <w:ilvl w:val="1"/>
      </w:numPr>
      <w:ind w:left="788" w:hanging="431"/>
      <w:outlineLvl w:val="1"/>
    </w:pPr>
    <w:rPr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basedOn w:val="Norml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basedOn w:val="Norml"/>
    <w:uiPriority w:val="34"/>
    <w:qFormat/>
    <w:rsid w:val="00A55E1C"/>
    <w:pPr>
      <w:numPr>
        <w:numId w:val="4"/>
      </w:numPr>
      <w:spacing w:before="120" w:after="120"/>
      <w:contextualSpacing/>
    </w:pPr>
    <w:rPr>
      <w:noProof/>
    </w:rPr>
  </w:style>
  <w:style w:type="character" w:customStyle="1" w:styleId="Cmsor1Char">
    <w:name w:val="Címsor 1 Char"/>
    <w:basedOn w:val="Bekezdsalapbettpusa"/>
    <w:link w:val="Cmsor1"/>
    <w:uiPriority w:val="9"/>
    <w:rsid w:val="007640FE"/>
    <w:rPr>
      <w:rFonts w:ascii="Times New Roman" w:hAnsi="Times New Roman" w:cs="Times New Roman"/>
      <w:noProof/>
      <w:color w:val="1F3864" w:themeColor="accent1" w:themeShade="80"/>
      <w:sz w:val="36"/>
      <w:szCs w:val="36"/>
    </w:rPr>
  </w:style>
  <w:style w:type="paragraph" w:styleId="Cm">
    <w:name w:val="Title"/>
    <w:basedOn w:val="Norml"/>
    <w:next w:val="Norml"/>
    <w:link w:val="CmChar"/>
    <w:uiPriority w:val="10"/>
    <w:qFormat/>
    <w:rsid w:val="0046589C"/>
    <w:pPr>
      <w:jc w:val="center"/>
    </w:pPr>
    <w:rPr>
      <w:color w:val="833C0B" w:themeColor="accent2" w:themeShade="80"/>
      <w:sz w:val="72"/>
      <w:szCs w:val="72"/>
    </w:rPr>
  </w:style>
  <w:style w:type="character" w:customStyle="1" w:styleId="Cmsor2Char">
    <w:name w:val="Címsor 2 Char"/>
    <w:basedOn w:val="Bekezdsalapbettpusa"/>
    <w:link w:val="Cmsor2"/>
    <w:uiPriority w:val="9"/>
    <w:rsid w:val="00A55E1C"/>
    <w:rPr>
      <w:rFonts w:ascii="Times New Roman" w:hAnsi="Times New Roman" w:cs="Times New Roman"/>
      <w:noProof/>
      <w:color w:val="833C0B" w:themeColor="accent2" w:themeShade="80"/>
      <w:sz w:val="32"/>
      <w:szCs w:val="32"/>
    </w:rPr>
  </w:style>
  <w:style w:type="character" w:customStyle="1" w:styleId="CmChar">
    <w:name w:val="Cím Char"/>
    <w:basedOn w:val="Bekezdsalapbettpusa"/>
    <w:link w:val="Cm"/>
    <w:uiPriority w:val="10"/>
    <w:rsid w:val="0046589C"/>
    <w:rPr>
      <w:rFonts w:ascii="Times New Roman" w:hAnsi="Times New Roman" w:cs="Times New Roman"/>
      <w:color w:val="833C0B" w:themeColor="accent2" w:themeShade="80"/>
      <w:sz w:val="72"/>
      <w:szCs w:val="72"/>
    </w:rPr>
  </w:style>
  <w:style w:type="paragraph" w:styleId="Alcm">
    <w:name w:val="Subtitle"/>
    <w:basedOn w:val="Norml"/>
    <w:next w:val="Norml"/>
    <w:link w:val="AlcmChar"/>
    <w:uiPriority w:val="11"/>
    <w:qFormat/>
    <w:rsid w:val="0046589C"/>
    <w:pPr>
      <w:jc w:val="center"/>
    </w:pPr>
    <w:rPr>
      <w:color w:val="833C0B" w:themeColor="accent2" w:themeShade="80"/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46589C"/>
    <w:rPr>
      <w:rFonts w:ascii="Times New Roman" w:hAnsi="Times New Roman" w:cs="Times New Roman"/>
      <w:color w:val="833C0B" w:themeColor="accent2" w:themeShade="80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5C8F"/>
    <w:pPr>
      <w:numPr>
        <w:numId w:val="0"/>
      </w:numPr>
      <w:spacing w:after="0"/>
      <w:contextualSpacing w:val="0"/>
      <w:jc w:val="left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1C5C8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surimartin\Downloads\Specifik&#225;ci&#243;2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8101C-59CB-4008-8883-2ABC1DFAF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Specifikáció2.dotx</Template>
  <TotalTime>0</TotalTime>
  <Pages>3</Pages>
  <Words>69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Csúri Martin</dc:creator>
  <cp:keywords/>
  <dc:description/>
  <cp:lastModifiedBy>Pap Olivér</cp:lastModifiedBy>
  <cp:revision>5</cp:revision>
  <dcterms:created xsi:type="dcterms:W3CDTF">2026-09-11T06:56:00Z</dcterms:created>
  <dcterms:modified xsi:type="dcterms:W3CDTF">2026-09-11T07:23:00Z</dcterms:modified>
</cp:coreProperties>
</file>