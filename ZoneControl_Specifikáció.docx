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00AB1" w14:textId="49F028EB" w:rsidR="0046589C" w:rsidRPr="007F3F21" w:rsidRDefault="00AF4CBD" w:rsidP="007F3F21">
      <w:pPr>
        <w:pStyle w:val="Cm"/>
        <w:spacing w:before="3960" w:after="120"/>
        <w:ind w:left="2124" w:firstLine="708"/>
        <w:jc w:val="both"/>
        <w:rPr>
          <w:color w:val="1F3864" w:themeColor="accent1" w:themeShade="80"/>
        </w:rPr>
      </w:pPr>
      <w:r w:rsidRPr="007F3F21">
        <w:rPr>
          <w:color w:val="1F3864" w:themeColor="accent1" w:themeShade="80"/>
        </w:rPr>
        <w:t>ZoneControl</w:t>
      </w:r>
    </w:p>
    <w:p w14:paraId="0C66E78B" w14:textId="77777777" w:rsidR="0046589C" w:rsidRPr="007F3F21" w:rsidRDefault="0046589C" w:rsidP="0046589C">
      <w:pPr>
        <w:pStyle w:val="Alcm"/>
        <w:spacing w:after="1440"/>
        <w:rPr>
          <w:color w:val="000000" w:themeColor="text1"/>
        </w:rPr>
      </w:pPr>
      <w:r w:rsidRPr="007F3F21">
        <w:rPr>
          <w:color w:val="000000" w:themeColor="text1"/>
        </w:rPr>
        <w:t>Projektfeladat specifikáció</w:t>
      </w:r>
    </w:p>
    <w:p w14:paraId="62CD7EA9" w14:textId="7B38BB78" w:rsidR="0046589C" w:rsidRDefault="00C132CC" w:rsidP="0046589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2D5812B2" wp14:editId="3A1CBAD8">
            <wp:extent cx="2999700" cy="29908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3029145" cy="30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35D8" w14:textId="1D0C456E" w:rsidR="00864D99" w:rsidRDefault="00864D99" w:rsidP="00864D99">
      <w:pPr>
        <w:rPr>
          <w:noProof/>
        </w:rPr>
      </w:pPr>
      <w:r>
        <w:rPr>
          <w:noProof/>
        </w:rPr>
        <w:t>Készítették: Csúri Martin 13.I</w:t>
      </w:r>
    </w:p>
    <w:p w14:paraId="7AD04707" w14:textId="2FEB6AAD" w:rsidR="00864D99" w:rsidRDefault="00864D99" w:rsidP="00864D99">
      <w:pPr>
        <w:rPr>
          <w:noProof/>
        </w:rPr>
      </w:pPr>
      <w:r>
        <w:rPr>
          <w:noProof/>
        </w:rPr>
        <w:t xml:space="preserve">                    Pap Olivér 13.I</w:t>
      </w:r>
    </w:p>
    <w:p w14:paraId="34776588" w14:textId="139EB6F3" w:rsidR="00864D99" w:rsidRDefault="00864D99" w:rsidP="00864D99">
      <w:pPr>
        <w:rPr>
          <w:noProof/>
        </w:rPr>
      </w:pPr>
      <w:r>
        <w:rPr>
          <w:noProof/>
        </w:rPr>
        <w:t xml:space="preserve">                    Vízhányó Bence 13.I</w:t>
      </w:r>
    </w:p>
    <w:sdt>
      <w:sdtPr>
        <w:rPr>
          <w:rFonts w:eastAsiaTheme="minorHAnsi" w:cs="Times New Roman"/>
          <w:color w:val="222A35" w:themeColor="text2" w:themeShade="80"/>
          <w:sz w:val="26"/>
          <w:szCs w:val="26"/>
          <w:lang w:eastAsia="en-US"/>
        </w:rPr>
        <w:id w:val="300895527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37BEE219" w14:textId="77777777" w:rsidR="001C5C8F" w:rsidRPr="008E0533" w:rsidRDefault="001C5C8F" w:rsidP="001C5C8F">
          <w:pPr>
            <w:pStyle w:val="Tartalomjegyzkcmsora"/>
            <w:rPr>
              <w:rStyle w:val="Cmsor1Char"/>
              <w:color w:val="222A35" w:themeColor="text2" w:themeShade="80"/>
            </w:rPr>
          </w:pPr>
          <w:r w:rsidRPr="008E0533">
            <w:rPr>
              <w:rStyle w:val="Cmsor1Char"/>
              <w:rFonts w:cstheme="majorBidi"/>
              <w:noProof w:val="0"/>
              <w:color w:val="222A35" w:themeColor="text2" w:themeShade="80"/>
              <w:sz w:val="32"/>
              <w:szCs w:val="32"/>
            </w:rPr>
            <w:t>Tartalomjegyzék</w:t>
          </w:r>
        </w:p>
        <w:p w14:paraId="1CAA58F1" w14:textId="7DFAB9B1" w:rsidR="00A3524C" w:rsidRDefault="001C5C8F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404520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1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Bevezetés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_Toc239404520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3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4E22D610" w14:textId="61CD35D0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1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1.1.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A feladat címe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_Toc239404521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3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297B0CB7" w14:textId="5ABB30B2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2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1.2.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A feladat rövid ismertetése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_Toc239404522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3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70A38758" w14:textId="1A0FB344" w:rsidR="00A3524C" w:rsidRDefault="00F2440D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3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2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Elvárások a feladattal kapcsolatban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_Toc239404523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4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4C8C2405" w14:textId="7310315F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4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2.1.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Operációs rendszer és környezet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_Toc239404524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4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374EA0C5" w14:textId="57E179C8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5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2.2.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Programozási nyelv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_Toc239404525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4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5E7A6DF2" w14:textId="16BD90B1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6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2.3.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Megoldás formátuma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_Toc239404526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4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19D8C897" w14:textId="0D08A874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7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2.4.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Szoftverfejlesztés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_Toc239404527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4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2C93FD02" w14:textId="66D92AF3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8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2.5.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Modulok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_Toc239404528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4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445DF963" w14:textId="36B57D05" w:rsidR="00A3524C" w:rsidRDefault="00F2440D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29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3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Szoftver specifikáció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_Toc239404529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5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643525A0" w14:textId="26DA0C9F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0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3.1.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Megjelenés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_Toc239404530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5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65F16315" w14:textId="568249A8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1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3.2.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Funkciók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_Toc239404531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5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78731569" w14:textId="2EBF8AF2" w:rsidR="00A3524C" w:rsidRDefault="00F2440D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2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4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Dokumentáció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_Toc239404532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6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6B2F7E02" w14:textId="57A63707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4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4.2.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Technikai dokumentáció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_Toc239404534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6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18020FA3" w14:textId="13145F7F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5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4.3.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Forráskód dokumentáció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_Toc239404535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6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221E8BE6" w14:textId="13FBC2C7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6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4.4.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Felhasználói dokumentáció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_Toc239404536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6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08E9CC6D" w14:textId="1503C878" w:rsidR="00A3524C" w:rsidRDefault="00F2440D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7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5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A projekt értékelése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_Toc239404537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7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0C542B39" w14:textId="04AFAC26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8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5.1.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A feladat értékelésének felhasználó oldali szempontjai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_Toc239404538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7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140AD0F9" w14:textId="5E21AAAC" w:rsidR="00A3524C" w:rsidRDefault="00F2440D">
          <w:pPr>
            <w:pStyle w:val="TJ2"/>
            <w:tabs>
              <w:tab w:val="left" w:pos="88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39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5.2.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A feladat értékelésének technikai szempontjai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_Toc239404539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7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7DFF9AD3" w14:textId="517DA606" w:rsidR="00A3524C" w:rsidRDefault="00F2440D">
          <w:pPr>
            <w:pStyle w:val="TJ1"/>
            <w:tabs>
              <w:tab w:val="left" w:pos="440"/>
              <w:tab w:val="right" w:leader="dot" w:pos="934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hu-HU"/>
            </w:rPr>
          </w:pPr>
          <w:hyperlink w:anchor="_Toc239404540" w:history="1"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6</w:t>
            </w:r>
            <w:r w:rsidR="00A3524C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hu-HU"/>
              </w:rPr>
              <w:tab/>
            </w:r>
            <w:r w:rsidR="00A3524C" w:rsidRPr="00B13225">
              <w:rPr>
                <w:rStyle w:val="Hiperhivatkozs"/>
                <w:noProof/>
                <w:color w:val="023160" w:themeColor="hyperlink" w:themeShade="80"/>
              </w:rPr>
              <w:t>Projekt adatlap</w:t>
            </w:r>
            <w:r w:rsidR="00A3524C">
              <w:rPr>
                <w:noProof/>
                <w:webHidden/>
              </w:rPr>
              <w:tab/>
            </w:r>
            <w:r w:rsidR="00A3524C">
              <w:rPr>
                <w:noProof/>
                <w:webHidden/>
              </w:rPr>
              <w:fldChar w:fldCharType="begin"/>
            </w:r>
            <w:r w:rsidR="00A3524C">
              <w:rPr>
                <w:noProof/>
                <w:webHidden/>
              </w:rPr>
              <w:instrText xml:space="preserve"> PAGEREF _Toc239404540 \h </w:instrText>
            </w:r>
            <w:r w:rsidR="00A3524C">
              <w:rPr>
                <w:noProof/>
                <w:webHidden/>
              </w:rPr>
            </w:r>
            <w:r w:rsidR="00A3524C">
              <w:rPr>
                <w:noProof/>
                <w:webHidden/>
              </w:rPr>
              <w:fldChar w:fldCharType="separate"/>
            </w:r>
            <w:r w:rsidR="001A43BA">
              <w:rPr>
                <w:noProof/>
                <w:webHidden/>
              </w:rPr>
              <w:t>7</w:t>
            </w:r>
            <w:r w:rsidR="00A3524C">
              <w:rPr>
                <w:noProof/>
                <w:webHidden/>
              </w:rPr>
              <w:fldChar w:fldCharType="end"/>
            </w:r>
          </w:hyperlink>
        </w:p>
        <w:p w14:paraId="6C9B2A16" w14:textId="51E37D99" w:rsidR="001C5C8F" w:rsidRDefault="001C5C8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17AA8295" w14:textId="7C1420E6" w:rsidR="00D4652A" w:rsidRPr="00FA294E" w:rsidRDefault="00FA294E" w:rsidP="00A55E1C">
      <w:pPr>
        <w:pStyle w:val="Cmsor1"/>
      </w:pPr>
      <w:bookmarkStart w:id="0" w:name="_Toc239404520"/>
      <w:r w:rsidRPr="00FA294E">
        <w:lastRenderedPageBreak/>
        <w:t>Bevezetés</w:t>
      </w:r>
      <w:bookmarkEnd w:id="0"/>
    </w:p>
    <w:p w14:paraId="036059E3" w14:textId="268AEF6F" w:rsidR="00D4652A" w:rsidRPr="00FA294E" w:rsidRDefault="00FA294E" w:rsidP="00A55E1C">
      <w:pPr>
        <w:pStyle w:val="Cmsor2"/>
      </w:pPr>
      <w:bookmarkStart w:id="1" w:name="_Toc239404521"/>
      <w:r w:rsidRPr="00FA294E">
        <w:t xml:space="preserve">A </w:t>
      </w:r>
      <w:r w:rsidR="00BE4051">
        <w:t>projekt</w:t>
      </w:r>
      <w:r w:rsidRPr="00FA294E">
        <w:t xml:space="preserve"> címe</w:t>
      </w:r>
      <w:bookmarkEnd w:id="1"/>
    </w:p>
    <w:p w14:paraId="2C8035C1" w14:textId="6D29BD8B" w:rsidR="003F7065" w:rsidRDefault="00FA294E" w:rsidP="00FA294E">
      <w:pPr>
        <w:spacing w:before="120" w:after="120"/>
        <w:ind w:firstLine="357"/>
        <w:rPr>
          <w:noProof/>
        </w:rPr>
      </w:pPr>
      <w:r>
        <w:rPr>
          <w:noProof/>
        </w:rPr>
        <w:t>ZoneControl</w:t>
      </w:r>
    </w:p>
    <w:p w14:paraId="179A8327" w14:textId="7BB59BCD" w:rsidR="0040317D" w:rsidRDefault="00FA294E" w:rsidP="00A55E1C">
      <w:pPr>
        <w:pStyle w:val="Cmsor2"/>
      </w:pPr>
      <w:bookmarkStart w:id="2" w:name="_Toc239404522"/>
      <w:r w:rsidRPr="00FA294E">
        <w:t xml:space="preserve">A </w:t>
      </w:r>
      <w:r w:rsidR="00BE4051">
        <w:t>projekt</w:t>
      </w:r>
      <w:r w:rsidRPr="00FA294E">
        <w:t xml:space="preserve"> rövid ismertetése</w:t>
      </w:r>
      <w:bookmarkEnd w:id="2"/>
    </w:p>
    <w:p w14:paraId="7445CA06" w14:textId="3D63E7E9" w:rsidR="00B13562" w:rsidRDefault="00B13562" w:rsidP="00B13562">
      <w:pPr>
        <w:ind w:left="357"/>
      </w:pPr>
      <w:r>
        <w:t>A hotelek</w:t>
      </w:r>
      <w:r w:rsidR="007C24C8">
        <w:t xml:space="preserve"> szobafoglalásakor a</w:t>
      </w:r>
      <w:r w:rsidR="005C2224">
        <w:t>z alap csomag több esetben nem tartalmaz olyan szolgáltatásokat amelyeket a vendég/vendégek igénybe szeretnének venni</w:t>
      </w:r>
      <w:r w:rsidR="00BE4051">
        <w:t xml:space="preserve">. </w:t>
      </w:r>
      <w:r w:rsidR="002137E5">
        <w:t xml:space="preserve">Ezeket a </w:t>
      </w:r>
      <w:r w:rsidR="00187021">
        <w:t>bonusz</w:t>
      </w:r>
      <w:r w:rsidR="002137E5">
        <w:t xml:space="preserve"> ellátásokat a vendék foglaláskor hozzáadhatja </w:t>
      </w:r>
      <w:r w:rsidR="00187021">
        <w:t xml:space="preserve">a szoba/szobák díjához </w:t>
      </w:r>
      <w:r w:rsidR="002137E5">
        <w:t>az online foglaláskor, vagy érkezéskor a recepció</w:t>
      </w:r>
      <w:r w:rsidR="00187021">
        <w:t>n</w:t>
      </w:r>
      <w:r w:rsidR="009F3A2A">
        <w:t>.</w:t>
      </w:r>
      <w:r w:rsidR="002137E5">
        <w:t xml:space="preserve"> </w:t>
      </w:r>
      <w:r w:rsidR="007C24C8">
        <w:t>Amennyiben a vendék</w:t>
      </w:r>
      <w:r w:rsidR="00362300">
        <w:t xml:space="preserve"> </w:t>
      </w:r>
      <w:r w:rsidR="009F3A2A">
        <w:t>a hotelben tartózkodása alatt e</w:t>
      </w:r>
      <w:r w:rsidR="00362300">
        <w:t xml:space="preserve">gy új szolgáltatást </w:t>
      </w:r>
      <w:r w:rsidR="007C24C8">
        <w:t>szeretne</w:t>
      </w:r>
      <w:r w:rsidR="00362300">
        <w:t xml:space="preserve"> igénybe venni, a recepción </w:t>
      </w:r>
      <w:r w:rsidR="009F3A2A">
        <w:t xml:space="preserve">ezt </w:t>
      </w:r>
      <w:r w:rsidR="00362300">
        <w:t>bármikor</w:t>
      </w:r>
      <w:r w:rsidR="009F3A2A">
        <w:t xml:space="preserve"> megteheti</w:t>
      </w:r>
      <w:r w:rsidR="00C61D21">
        <w:t xml:space="preserve">, viszont lemondani </w:t>
      </w:r>
      <w:r w:rsidR="009F3A2A">
        <w:t xml:space="preserve">a már </w:t>
      </w:r>
      <w:r w:rsidR="003A09E3">
        <w:t xml:space="preserve">kifizetetteket </w:t>
      </w:r>
      <w:r w:rsidR="009F3A2A">
        <w:t>nem tudja</w:t>
      </w:r>
      <w:r w:rsidR="00362300">
        <w:t>.</w:t>
      </w:r>
      <w:r>
        <w:t xml:space="preserve"> A különböző részlegekbe a recepción kapott </w:t>
      </w:r>
      <w:r w:rsidR="001A0292">
        <w:t>QR kóddal</w:t>
      </w:r>
      <w:r>
        <w:t xml:space="preserve"> tud belépni amennyiben van hozzá jogosultsága.</w:t>
      </w:r>
      <w:r w:rsidR="00C8783E">
        <w:t xml:space="preserve"> </w:t>
      </w:r>
    </w:p>
    <w:p w14:paraId="0386013B" w14:textId="3EC3C534" w:rsidR="003F7065" w:rsidRPr="00B13562" w:rsidRDefault="003F7065" w:rsidP="00B13562">
      <w:pPr>
        <w:ind w:left="357"/>
      </w:pPr>
      <w:r>
        <w:t>A logó AI használatával készült!</w:t>
      </w:r>
    </w:p>
    <w:p w14:paraId="0778FC8C" w14:textId="003FC45E" w:rsidR="00D4652A" w:rsidRPr="00113B1D" w:rsidRDefault="00113B1D" w:rsidP="00A55E1C">
      <w:pPr>
        <w:pStyle w:val="Cmsor1"/>
      </w:pPr>
      <w:bookmarkStart w:id="3" w:name="_Toc239404523"/>
      <w:r w:rsidRPr="00113B1D">
        <w:lastRenderedPageBreak/>
        <w:t>Elvárások a feladattal kapcsolatban</w:t>
      </w:r>
      <w:bookmarkEnd w:id="3"/>
    </w:p>
    <w:p w14:paraId="477D3577" w14:textId="7D96F61D" w:rsidR="00D4652A" w:rsidRPr="00113B1D" w:rsidRDefault="00113B1D" w:rsidP="00A55E1C">
      <w:pPr>
        <w:pStyle w:val="Cmsor2"/>
      </w:pPr>
      <w:bookmarkStart w:id="4" w:name="_Toc239404524"/>
      <w:r>
        <w:t>Operációs rendszer és környezet</w:t>
      </w:r>
      <w:bookmarkEnd w:id="4"/>
    </w:p>
    <w:p w14:paraId="57B43219" w14:textId="5411ACC2" w:rsidR="00D4652A" w:rsidRDefault="00113B1D" w:rsidP="00113B1D">
      <w:pPr>
        <w:pStyle w:val="Listaszerbekezds"/>
        <w:numPr>
          <w:ilvl w:val="0"/>
          <w:numId w:val="6"/>
        </w:numPr>
      </w:pPr>
      <w:r>
        <w:t>Windows 10, 11</w:t>
      </w:r>
    </w:p>
    <w:p w14:paraId="10864C5E" w14:textId="70A8A66C" w:rsidR="00113B1D" w:rsidRDefault="005C2224" w:rsidP="00113B1D">
      <w:pPr>
        <w:pStyle w:val="Cmsor2"/>
      </w:pPr>
      <w:r>
        <w:t>Felhasznált programozási környezetek</w:t>
      </w:r>
    </w:p>
    <w:p w14:paraId="23153583" w14:textId="77777777" w:rsidR="005C2224" w:rsidRDefault="005C2224" w:rsidP="00113B1D">
      <w:pPr>
        <w:pStyle w:val="Listaszerbekezds"/>
        <w:numPr>
          <w:ilvl w:val="0"/>
          <w:numId w:val="6"/>
        </w:numPr>
      </w:pPr>
      <w:r>
        <w:t>C# (Asztali alkalmazás)</w:t>
      </w:r>
    </w:p>
    <w:p w14:paraId="5AD3D8A9" w14:textId="77777777" w:rsidR="005C2224" w:rsidRDefault="00802DC4" w:rsidP="00113B1D">
      <w:pPr>
        <w:pStyle w:val="Listaszerbekezds"/>
        <w:numPr>
          <w:ilvl w:val="0"/>
          <w:numId w:val="6"/>
        </w:numPr>
      </w:pPr>
      <w:r>
        <w:t xml:space="preserve"> MySQL</w:t>
      </w:r>
      <w:r w:rsidR="005C2224">
        <w:t xml:space="preserve"> (Adatbázis)</w:t>
      </w:r>
    </w:p>
    <w:p w14:paraId="3A7E50A4" w14:textId="77777777" w:rsidR="005C2224" w:rsidRDefault="00C04475" w:rsidP="00113B1D">
      <w:pPr>
        <w:pStyle w:val="Listaszerbekezds"/>
        <w:numPr>
          <w:ilvl w:val="0"/>
          <w:numId w:val="6"/>
        </w:numPr>
      </w:pPr>
      <w:r>
        <w:t xml:space="preserve"> Laravel</w:t>
      </w:r>
      <w:r w:rsidR="005C2224">
        <w:t xml:space="preserve"> – php, java script</w:t>
      </w:r>
    </w:p>
    <w:p w14:paraId="1D03309B" w14:textId="77777777" w:rsidR="005C2224" w:rsidRDefault="00C04475" w:rsidP="00113B1D">
      <w:pPr>
        <w:pStyle w:val="Listaszerbekezds"/>
        <w:numPr>
          <w:ilvl w:val="0"/>
          <w:numId w:val="6"/>
        </w:numPr>
      </w:pPr>
      <w:r>
        <w:t xml:space="preserve"> VueJS</w:t>
      </w:r>
      <w:r w:rsidR="005C2224">
        <w:t xml:space="preserve"> – php, java script </w:t>
      </w:r>
    </w:p>
    <w:p w14:paraId="0A5CC9AB" w14:textId="6919C764" w:rsidR="00113B1D" w:rsidRDefault="001A43BA" w:rsidP="00113B1D">
      <w:pPr>
        <w:pStyle w:val="Listaszerbekezds"/>
        <w:numPr>
          <w:ilvl w:val="0"/>
          <w:numId w:val="6"/>
        </w:numPr>
      </w:pPr>
      <w:r>
        <w:t xml:space="preserve"> html</w:t>
      </w:r>
    </w:p>
    <w:p w14:paraId="5882D428" w14:textId="325D442E" w:rsidR="00113B1D" w:rsidRDefault="00113B1D" w:rsidP="00113B1D">
      <w:pPr>
        <w:pStyle w:val="Cmsor2"/>
      </w:pPr>
      <w:bookmarkStart w:id="5" w:name="_Toc239404526"/>
      <w:r w:rsidRPr="00113B1D">
        <w:t>Megoldás</w:t>
      </w:r>
      <w:r>
        <w:t xml:space="preserve"> formátuma</w:t>
      </w:r>
      <w:bookmarkEnd w:id="5"/>
    </w:p>
    <w:p w14:paraId="3F0D58A0" w14:textId="42D0813C" w:rsidR="00113B1D" w:rsidRDefault="00C53DCB" w:rsidP="00113B1D">
      <w:pPr>
        <w:pStyle w:val="Listaszerbekezds"/>
        <w:numPr>
          <w:ilvl w:val="0"/>
          <w:numId w:val="6"/>
        </w:numPr>
      </w:pPr>
      <w:r>
        <w:t>C# forrásállomány</w:t>
      </w:r>
    </w:p>
    <w:p w14:paraId="53FABC47" w14:textId="518C3E37" w:rsidR="001A43BA" w:rsidRDefault="001A43BA" w:rsidP="00113B1D">
      <w:pPr>
        <w:pStyle w:val="Listaszerbekezds"/>
        <w:numPr>
          <w:ilvl w:val="0"/>
          <w:numId w:val="6"/>
        </w:numPr>
      </w:pPr>
      <w:r>
        <w:t>html forrásállomány</w:t>
      </w:r>
    </w:p>
    <w:p w14:paraId="4F8436BC" w14:textId="1FF5692F" w:rsidR="00C53DCB" w:rsidRDefault="00C53DCB" w:rsidP="00113B1D">
      <w:pPr>
        <w:pStyle w:val="Listaszerbekezds"/>
        <w:numPr>
          <w:ilvl w:val="0"/>
          <w:numId w:val="6"/>
        </w:numPr>
      </w:pPr>
      <w:r>
        <w:t>Forráskód dokumentáció</w:t>
      </w:r>
    </w:p>
    <w:p w14:paraId="24D0E653" w14:textId="794E9365" w:rsidR="00C53DCB" w:rsidRDefault="00C53DCB" w:rsidP="00113B1D">
      <w:pPr>
        <w:pStyle w:val="Listaszerbekezds"/>
        <w:numPr>
          <w:ilvl w:val="0"/>
          <w:numId w:val="6"/>
        </w:numPr>
      </w:pPr>
      <w:r>
        <w:t>Technikai dolumentáció (pdf)</w:t>
      </w:r>
    </w:p>
    <w:p w14:paraId="2790CABE" w14:textId="1E182B71" w:rsidR="00C53DCB" w:rsidRDefault="00C53DCB" w:rsidP="00113B1D">
      <w:pPr>
        <w:pStyle w:val="Listaszerbekezds"/>
        <w:numPr>
          <w:ilvl w:val="0"/>
          <w:numId w:val="6"/>
        </w:numPr>
      </w:pPr>
      <w:r>
        <w:t>Felhasználói dokumentáció</w:t>
      </w:r>
    </w:p>
    <w:p w14:paraId="204753E3" w14:textId="7676CDEF" w:rsidR="00C53DCB" w:rsidRDefault="00C53DCB" w:rsidP="00C53DCB">
      <w:pPr>
        <w:pStyle w:val="Cmsor2"/>
      </w:pPr>
      <w:bookmarkStart w:id="6" w:name="_Toc239404527"/>
      <w:r w:rsidRPr="00C53DCB">
        <w:t>Szoftverfejlesztés</w:t>
      </w:r>
      <w:bookmarkEnd w:id="6"/>
    </w:p>
    <w:p w14:paraId="46C74DEC" w14:textId="7AC7BAFA" w:rsidR="00CA3679" w:rsidRPr="00CA3679" w:rsidRDefault="00BA0D8A" w:rsidP="00475464">
      <w:pPr>
        <w:ind w:left="357"/>
      </w:pPr>
      <w:r>
        <w:t xml:space="preserve">A feladat egy olyan alkalmazás készítése, amely figyeli és eltárolja, hogy melyik vendég melyik részleget mikor és mettől meddig vette igénybe. A program statisztikát készít arról, hogy a vendégek melyik szolgáltatást milyen szinten </w:t>
      </w:r>
      <w:r w:rsidR="00466710">
        <w:t>használták</w:t>
      </w:r>
      <w:r>
        <w:t xml:space="preserve">, így </w:t>
      </w:r>
      <w:r w:rsidR="00A06622">
        <w:t>a vezetőség könnyebben tud dönteni azok fejlesztéséről.</w:t>
      </w:r>
    </w:p>
    <w:p w14:paraId="27EB6449" w14:textId="5AC06748" w:rsidR="00C53DCB" w:rsidRPr="00C53DCB" w:rsidRDefault="00C53DCB" w:rsidP="00C53DCB">
      <w:pPr>
        <w:pStyle w:val="Cmsor2"/>
      </w:pPr>
      <w:bookmarkStart w:id="7" w:name="_Toc239404528"/>
      <w:r w:rsidRPr="00C53DCB">
        <w:t>Modulok</w:t>
      </w:r>
      <w:bookmarkEnd w:id="7"/>
    </w:p>
    <w:p w14:paraId="746F6C27" w14:textId="54FDEC42" w:rsidR="00113B1D" w:rsidRDefault="00C53DCB" w:rsidP="00C53DCB">
      <w:pPr>
        <w:pStyle w:val="Listaszerbekezds"/>
        <w:numPr>
          <w:ilvl w:val="0"/>
          <w:numId w:val="8"/>
        </w:numPr>
      </w:pPr>
      <w:r>
        <w:t>Adatbázis tervezése</w:t>
      </w:r>
    </w:p>
    <w:p w14:paraId="2377ABD0" w14:textId="70A57B43" w:rsidR="00C53DCB" w:rsidRDefault="00C53DCB" w:rsidP="00C53DCB">
      <w:pPr>
        <w:pStyle w:val="Listaszerbekezds"/>
        <w:numPr>
          <w:ilvl w:val="0"/>
          <w:numId w:val="8"/>
        </w:numPr>
      </w:pPr>
      <w:r>
        <w:t>Felhasználói felület (GUI) tervezés</w:t>
      </w:r>
    </w:p>
    <w:p w14:paraId="3FDE6512" w14:textId="77777777" w:rsidR="00C53DCB" w:rsidRDefault="00C53DCB" w:rsidP="00C53DCB">
      <w:pPr>
        <w:pStyle w:val="Listaszerbekezds"/>
        <w:numPr>
          <w:ilvl w:val="1"/>
          <w:numId w:val="8"/>
        </w:numPr>
      </w:pPr>
      <w:r>
        <w:t>Applikáció felület</w:t>
      </w:r>
    </w:p>
    <w:p w14:paraId="51D84A31" w14:textId="77777777" w:rsidR="00C53DCB" w:rsidRDefault="00C53DCB" w:rsidP="00C53DCB">
      <w:pPr>
        <w:pStyle w:val="Listaszerbekezds"/>
        <w:numPr>
          <w:ilvl w:val="1"/>
          <w:numId w:val="8"/>
        </w:numPr>
      </w:pPr>
      <w:r>
        <w:t>Menürendszer</w:t>
      </w:r>
    </w:p>
    <w:p w14:paraId="71A30DCB" w14:textId="77777777" w:rsidR="00C53DCB" w:rsidRDefault="00C53DCB" w:rsidP="00C53DCB">
      <w:pPr>
        <w:pStyle w:val="Listaszerbekezds"/>
        <w:numPr>
          <w:ilvl w:val="1"/>
          <w:numId w:val="8"/>
        </w:numPr>
      </w:pPr>
      <w:r>
        <w:t>Összetett szűrő</w:t>
      </w:r>
    </w:p>
    <w:p w14:paraId="1776B3DA" w14:textId="17551657" w:rsidR="00C53DCB" w:rsidRDefault="00C53DCB" w:rsidP="00C53DCB">
      <w:pPr>
        <w:pStyle w:val="Listaszerbekezds"/>
        <w:numPr>
          <w:ilvl w:val="1"/>
          <w:numId w:val="8"/>
        </w:numPr>
      </w:pPr>
      <w:r>
        <w:t>Statisztika</w:t>
      </w:r>
    </w:p>
    <w:p w14:paraId="1DEFBDFC" w14:textId="7EEFFEC4" w:rsidR="00C53DCB" w:rsidRDefault="00C53DCB" w:rsidP="00C53DCB">
      <w:pPr>
        <w:pStyle w:val="Listaszerbekezds"/>
        <w:numPr>
          <w:ilvl w:val="0"/>
          <w:numId w:val="8"/>
        </w:numPr>
      </w:pPr>
      <w:r>
        <w:t>Back end kivitelezés</w:t>
      </w:r>
    </w:p>
    <w:p w14:paraId="1EA27682" w14:textId="0F824717" w:rsidR="00C53DCB" w:rsidRDefault="00C53DCB" w:rsidP="00C53DCB">
      <w:pPr>
        <w:pStyle w:val="Listaszerbekezds"/>
        <w:numPr>
          <w:ilvl w:val="0"/>
          <w:numId w:val="8"/>
        </w:numPr>
      </w:pPr>
      <w:r>
        <w:t>Projekt dokumentációk</w:t>
      </w:r>
    </w:p>
    <w:p w14:paraId="35080779" w14:textId="2B21B3C9" w:rsidR="00C53DCB" w:rsidRDefault="00C53DCB" w:rsidP="002146B9">
      <w:pPr>
        <w:pStyle w:val="Cmsor2"/>
        <w:numPr>
          <w:ilvl w:val="0"/>
          <w:numId w:val="0"/>
        </w:numPr>
      </w:pPr>
    </w:p>
    <w:p w14:paraId="2080B37A" w14:textId="46FAF871" w:rsidR="00C53DCB" w:rsidRDefault="00C53DCB" w:rsidP="00C53DCB">
      <w:pPr>
        <w:pStyle w:val="Cmsor1"/>
      </w:pPr>
      <w:bookmarkStart w:id="8" w:name="_Toc239404529"/>
      <w:r w:rsidRPr="008E0533">
        <w:lastRenderedPageBreak/>
        <w:t>Szoftver specifikáció</w:t>
      </w:r>
      <w:bookmarkEnd w:id="8"/>
    </w:p>
    <w:p w14:paraId="2519D966" w14:textId="2CB89326" w:rsidR="002146B9" w:rsidRDefault="002146B9" w:rsidP="002146B9">
      <w:pPr>
        <w:pStyle w:val="Cmsor2"/>
      </w:pPr>
      <w:r>
        <w:t>Rendszerkövetelmények</w:t>
      </w:r>
    </w:p>
    <w:p w14:paraId="12A67266" w14:textId="77777777" w:rsidR="00DA3857" w:rsidRDefault="00DA3857" w:rsidP="00DA3857">
      <w:pPr>
        <w:pStyle w:val="Listaszerbekezds"/>
        <w:numPr>
          <w:ilvl w:val="0"/>
          <w:numId w:val="18"/>
        </w:numPr>
      </w:pPr>
      <w:r>
        <w:t>Operációs rendszer (pl. Windows Server 2025, Ubuntu Linux Server, stb.)</w:t>
      </w:r>
    </w:p>
    <w:p w14:paraId="167F7CF0" w14:textId="72ACE3CB" w:rsidR="00DA3857" w:rsidRDefault="00DA3857" w:rsidP="00DA3857">
      <w:pPr>
        <w:pStyle w:val="Listaszerbekezds"/>
        <w:numPr>
          <w:ilvl w:val="0"/>
          <w:numId w:val="18"/>
        </w:numPr>
      </w:pPr>
      <w:r>
        <w:t>Webszerver típusa (Apache, Nginx, stb.)</w:t>
      </w:r>
    </w:p>
    <w:p w14:paraId="33E8BA69" w14:textId="27E6507F" w:rsidR="00DA3857" w:rsidRDefault="00DA3857" w:rsidP="00DA3857">
      <w:pPr>
        <w:pStyle w:val="Listaszerbekezds"/>
        <w:numPr>
          <w:ilvl w:val="0"/>
          <w:numId w:val="18"/>
        </w:numPr>
      </w:pPr>
      <w:r>
        <w:t>Adatbázisszerver típusa (MySQL, PostgreSQL, stb.)</w:t>
      </w:r>
    </w:p>
    <w:p w14:paraId="024422F8" w14:textId="70050F6A" w:rsidR="00DA3857" w:rsidRDefault="00DA3857" w:rsidP="00DA3857">
      <w:pPr>
        <w:pStyle w:val="Listaszerbekezds"/>
        <w:numPr>
          <w:ilvl w:val="0"/>
          <w:numId w:val="18"/>
        </w:numPr>
      </w:pPr>
      <w:r>
        <w:t xml:space="preserve">Van-e konténerkezelés? </w:t>
      </w:r>
      <w:r>
        <w:t> Docker, vagy más konténerkezelő lesz?</w:t>
      </w:r>
    </w:p>
    <w:p w14:paraId="0AFE28E3" w14:textId="7CA08534" w:rsidR="00DA3857" w:rsidRDefault="00DA3857" w:rsidP="00DA3857">
      <w:pPr>
        <w:pStyle w:val="Listaszerbekezds"/>
        <w:numPr>
          <w:ilvl w:val="0"/>
          <w:numId w:val="18"/>
        </w:numPr>
      </w:pPr>
      <w:r>
        <w:t>Tárhely (GB) mennyire van szükség?</w:t>
      </w:r>
    </w:p>
    <w:p w14:paraId="5373470F" w14:textId="64C5D7C4" w:rsidR="00DA3857" w:rsidRDefault="00DA3857" w:rsidP="00DA3857">
      <w:pPr>
        <w:pStyle w:val="Listaszerbekezds"/>
        <w:numPr>
          <w:ilvl w:val="0"/>
          <w:numId w:val="18"/>
        </w:numPr>
      </w:pPr>
      <w:r>
        <w:t>Külön (speciális) program?</w:t>
      </w:r>
    </w:p>
    <w:p w14:paraId="0879FCEF" w14:textId="2060CB55" w:rsidR="00DA3857" w:rsidRDefault="00DA3857" w:rsidP="00DA3857">
      <w:pPr>
        <w:pStyle w:val="Listaszerbekezds"/>
        <w:numPr>
          <w:ilvl w:val="0"/>
          <w:numId w:val="18"/>
        </w:numPr>
      </w:pPr>
      <w:r>
        <w:t>Hálózattal kapcsolatos speciális beállítás (pl. valamelyik port(ok) kinyitása)</w:t>
      </w:r>
    </w:p>
    <w:p w14:paraId="4AE915FF" w14:textId="2B018856" w:rsidR="00DA3857" w:rsidRDefault="00DA3857" w:rsidP="00DA3857">
      <w:pPr>
        <w:pStyle w:val="Listaszerbekezds"/>
        <w:numPr>
          <w:ilvl w:val="0"/>
          <w:numId w:val="18"/>
        </w:numPr>
      </w:pPr>
      <w:r>
        <w:t>Lesz-e saját domainhez kapcsolva?</w:t>
      </w:r>
    </w:p>
    <w:p w14:paraId="3FF1DD24" w14:textId="2258705D" w:rsidR="002146B9" w:rsidRPr="002146B9" w:rsidRDefault="00DA3857" w:rsidP="00DA3857">
      <w:pPr>
        <w:pStyle w:val="Listaszerbekezds"/>
        <w:numPr>
          <w:ilvl w:val="0"/>
          <w:numId w:val="18"/>
        </w:numPr>
      </w:pPr>
      <w:r>
        <w:t xml:space="preserve">Felhőben lesz tárolva vagy futtatva? </w:t>
      </w:r>
      <w:r>
        <w:t> Ha igen, melyiken?</w:t>
      </w:r>
    </w:p>
    <w:p w14:paraId="3E8DEB06" w14:textId="4D705C4A" w:rsidR="00C53DCB" w:rsidRDefault="00C53DCB" w:rsidP="00C53DCB">
      <w:pPr>
        <w:pStyle w:val="Cmsor2"/>
      </w:pPr>
      <w:bookmarkStart w:id="9" w:name="_Toc239404530"/>
      <w:r w:rsidRPr="008E0533">
        <w:t>Megjelenés</w:t>
      </w:r>
      <w:bookmarkEnd w:id="9"/>
    </w:p>
    <w:p w14:paraId="5B9C98B5" w14:textId="77777777" w:rsidR="009F6738" w:rsidRDefault="009F6738" w:rsidP="00EA47D0">
      <w:pPr>
        <w:pStyle w:val="Listaszerbekezds"/>
        <w:numPr>
          <w:ilvl w:val="0"/>
          <w:numId w:val="13"/>
        </w:numPr>
      </w:pPr>
      <w:r>
        <w:t>A weboldalon a regisztráció után megjelennek a szabad szobák az elérhető időpontokkal.</w:t>
      </w:r>
    </w:p>
    <w:p w14:paraId="6A91621D" w14:textId="5B552154" w:rsidR="00EA47D0" w:rsidRDefault="009F6738" w:rsidP="00EA47D0">
      <w:pPr>
        <w:pStyle w:val="Listaszerbekezds"/>
        <w:numPr>
          <w:ilvl w:val="0"/>
          <w:numId w:val="13"/>
        </w:numPr>
      </w:pPr>
      <w:r>
        <w:t>A recepciós az admin felületen tudja rögzíteni és módosítani az adatokat</w:t>
      </w:r>
      <w:r w:rsidR="00822C8E">
        <w:t xml:space="preserve">, valamint hozzáadni a </w:t>
      </w:r>
      <w:r>
        <w:t>vendég által kért szolgáltatásokat</w:t>
      </w:r>
      <w:r w:rsidR="00822C8E">
        <w:t xml:space="preserve"> (</w:t>
      </w:r>
      <w:r w:rsidR="00072D15">
        <w:t>lemondani</w:t>
      </w:r>
      <w:r w:rsidR="00822C8E">
        <w:t xml:space="preserve"> nem lehet)</w:t>
      </w:r>
      <w:r>
        <w:t xml:space="preserve">. </w:t>
      </w:r>
    </w:p>
    <w:p w14:paraId="6BEC78BE" w14:textId="31D44B78" w:rsidR="00687D58" w:rsidRPr="00EA47D0" w:rsidRDefault="00687D58" w:rsidP="00EA47D0">
      <w:pPr>
        <w:pStyle w:val="Listaszerbekezds"/>
        <w:numPr>
          <w:ilvl w:val="0"/>
          <w:numId w:val="13"/>
        </w:numPr>
      </w:pPr>
      <w:r>
        <w:t>A részlegek beléptető kapujánál van egy üdvözlő üzenet és egy info gomb</w:t>
      </w:r>
      <w:r w:rsidR="008F07CD">
        <w:t xml:space="preserve">, </w:t>
      </w:r>
      <w:r>
        <w:t xml:space="preserve">amit ha </w:t>
      </w:r>
      <w:r w:rsidR="008F07CD">
        <w:t>megnyom a vendég akkor információkat kap az adott szolgáltatásról (például: az edzőterem 7:00-tól 21:00-ig vehető igénybe).</w:t>
      </w:r>
    </w:p>
    <w:p w14:paraId="50D12F12" w14:textId="5DA3F9BD" w:rsidR="00C53DCB" w:rsidRDefault="00C53DCB" w:rsidP="00C53DCB">
      <w:pPr>
        <w:pStyle w:val="Cmsor2"/>
      </w:pPr>
      <w:bookmarkStart w:id="10" w:name="_Toc239404531"/>
      <w:r w:rsidRPr="008E0533">
        <w:t>Funkciók</w:t>
      </w:r>
      <w:bookmarkEnd w:id="10"/>
    </w:p>
    <w:p w14:paraId="76B0B341" w14:textId="5ED9732A" w:rsidR="00C8783E" w:rsidRDefault="00EA47D0" w:rsidP="00EA47D0">
      <w:pPr>
        <w:pStyle w:val="Listaszerbekezds"/>
        <w:numPr>
          <w:ilvl w:val="0"/>
          <w:numId w:val="13"/>
        </w:numPr>
      </w:pPr>
      <w:r w:rsidRPr="00EA47D0">
        <w:t>A vendég a weboldalon tud regisztrálni, a szükséges adatok az e-mail cím, jelszó, teljes név. Itt tudja lefoglalni a szobát/szobákat.</w:t>
      </w:r>
    </w:p>
    <w:p w14:paraId="5723EF2B" w14:textId="712F0A65" w:rsidR="00EA47D0" w:rsidRDefault="00EA47D0" w:rsidP="00EA47D0">
      <w:pPr>
        <w:pStyle w:val="Listaszerbekezds"/>
        <w:numPr>
          <w:ilvl w:val="0"/>
          <w:numId w:val="13"/>
        </w:numPr>
      </w:pPr>
      <w:r w:rsidRPr="00EA47D0">
        <w:t>A recepción az admin felületen kell felvinni a rendszerbe a vendég lakcímét, életkorát, telefonszámát. Itt tudja kiválasztani a szolgáltatásokat és kifizetni azokat, valamint itt kapja meg a QR kódot</w:t>
      </w:r>
      <w:r w:rsidR="007C6F35">
        <w:t xml:space="preserve">, amellyel </w:t>
      </w:r>
      <w:r w:rsidR="00883DB2">
        <w:t>igénybe veheti azokat</w:t>
      </w:r>
      <w:r w:rsidRPr="00EA47D0">
        <w:t>.</w:t>
      </w:r>
    </w:p>
    <w:p w14:paraId="0D6925DD" w14:textId="33D103EF" w:rsidR="00EA47D0" w:rsidRPr="00C8783E" w:rsidRDefault="00EA47D0" w:rsidP="00EA47D0">
      <w:pPr>
        <w:pStyle w:val="Listaszerbekezds"/>
        <w:numPr>
          <w:ilvl w:val="0"/>
          <w:numId w:val="13"/>
        </w:numPr>
      </w:pPr>
      <w:r w:rsidRPr="00EA47D0">
        <w:t>Minden részleg bejáratánál van egy felhasználói felület, ami információt ad az adott szolgáltatásról, és ellenőrzi a vendég jogosultságát.</w:t>
      </w:r>
      <w:r w:rsidR="00BA0D8A">
        <w:t xml:space="preserve"> A QR kódot belépéskor és kilépéskor is be kell olvasni.</w:t>
      </w:r>
    </w:p>
    <w:p w14:paraId="0AA052CC" w14:textId="461470B4" w:rsidR="00C04ECF" w:rsidRPr="00C04ECF" w:rsidRDefault="00C53DCB" w:rsidP="00093A1A">
      <w:pPr>
        <w:pStyle w:val="Cmsor1"/>
      </w:pPr>
      <w:bookmarkStart w:id="11" w:name="_Toc239404532"/>
      <w:r w:rsidRPr="008E0533">
        <w:lastRenderedPageBreak/>
        <w:t>Dokumentáció</w:t>
      </w:r>
      <w:bookmarkEnd w:id="11"/>
    </w:p>
    <w:p w14:paraId="5AA2C228" w14:textId="16566239" w:rsidR="00C53DCB" w:rsidRDefault="00C53DCB" w:rsidP="00C53DCB">
      <w:pPr>
        <w:pStyle w:val="Cmsor2"/>
      </w:pPr>
      <w:bookmarkStart w:id="12" w:name="_Toc239404534"/>
      <w:r w:rsidRPr="008E0533">
        <w:t>Technikai dokumentáció</w:t>
      </w:r>
      <w:bookmarkEnd w:id="12"/>
    </w:p>
    <w:p w14:paraId="0B02E41A" w14:textId="664B349C" w:rsidR="00C04ECF" w:rsidRDefault="00C04ECF" w:rsidP="00C04ECF">
      <w:pPr>
        <w:ind w:left="357"/>
      </w:pPr>
      <w:r>
        <w:t>Az elkészült kódokat, függvényeket, osztályokat megfelelő kommentekkel, dokumentációval el kell látni.</w:t>
      </w:r>
    </w:p>
    <w:p w14:paraId="6E2E44A6" w14:textId="720D925F" w:rsidR="00C04ECF" w:rsidRPr="00C04ECF" w:rsidRDefault="00C04ECF" w:rsidP="00C04ECF">
      <w:pPr>
        <w:ind w:left="357"/>
      </w:pPr>
      <w:r>
        <w:t xml:space="preserve">Az elkészült dokumentáció a hozzá nem értő személyek számára is értelmezhető legyen. </w:t>
      </w:r>
      <w:r w:rsidR="0090615A">
        <w:t>Rövidítések,</w:t>
      </w:r>
      <w:r w:rsidR="003D10E4">
        <w:t xml:space="preserve"> </w:t>
      </w:r>
      <w:r w:rsidR="0090615A">
        <w:t>idegen kifejezések valamint egyes fogalmak megfelelő magyarázattal rendelkezzenek.</w:t>
      </w:r>
    </w:p>
    <w:p w14:paraId="4972B5D1" w14:textId="08F56030" w:rsidR="00C53DCB" w:rsidRDefault="00C53DCB" w:rsidP="00C53DCB">
      <w:pPr>
        <w:pStyle w:val="Cmsor2"/>
      </w:pPr>
      <w:bookmarkStart w:id="13" w:name="_Toc239404535"/>
      <w:r w:rsidRPr="008E0533">
        <w:t>Forráskód dokumentáció</w:t>
      </w:r>
      <w:bookmarkEnd w:id="13"/>
    </w:p>
    <w:p w14:paraId="4877C164" w14:textId="001203CA" w:rsidR="00C04ECF" w:rsidRPr="00C04ECF" w:rsidRDefault="0090615A" w:rsidP="0090615A">
      <w:pPr>
        <w:ind w:left="357"/>
      </w:pPr>
      <w:r>
        <w:t>A fontosabb függvények és osztályok tartalmazzanak megfelelő leírást, megjegyzéseket. A forráskód dokumentációt a projekt elkészítése során folyamatosan kell készíteni.</w:t>
      </w:r>
    </w:p>
    <w:p w14:paraId="11FDFD7E" w14:textId="4E281EFE" w:rsidR="00C53DCB" w:rsidRDefault="00C53DCB" w:rsidP="00C53DCB">
      <w:pPr>
        <w:pStyle w:val="Cmsor2"/>
      </w:pPr>
      <w:bookmarkStart w:id="14" w:name="_Toc239404536"/>
      <w:r w:rsidRPr="008E0533">
        <w:t>Felhasználói dokumentáció</w:t>
      </w:r>
      <w:bookmarkEnd w:id="14"/>
    </w:p>
    <w:p w14:paraId="7439E278" w14:textId="2A434853" w:rsidR="0090615A" w:rsidRPr="0090615A" w:rsidRDefault="0090615A" w:rsidP="0090615A">
      <w:pPr>
        <w:ind w:left="357"/>
      </w:pPr>
      <w:r>
        <w:t>A weboldal és a recepciós felület részletes bemutatása képekkel, funkciók pontos</w:t>
      </w:r>
      <w:r w:rsidR="00003DC7">
        <w:t xml:space="preserve"> </w:t>
      </w:r>
      <w:r>
        <w:t>leírásával.</w:t>
      </w:r>
    </w:p>
    <w:p w14:paraId="1D19779E" w14:textId="0D27B6E0" w:rsidR="008E0533" w:rsidRPr="008E0533" w:rsidRDefault="008E0533" w:rsidP="008E0533">
      <w:pPr>
        <w:pStyle w:val="Cmsor1"/>
      </w:pPr>
      <w:bookmarkStart w:id="15" w:name="_Toc239404537"/>
      <w:r w:rsidRPr="008E0533">
        <w:lastRenderedPageBreak/>
        <w:t>A projekt értékelése</w:t>
      </w:r>
      <w:bookmarkEnd w:id="15"/>
    </w:p>
    <w:p w14:paraId="479F54D7" w14:textId="48FE7A77" w:rsidR="008E0533" w:rsidRDefault="008E0533" w:rsidP="008E0533">
      <w:pPr>
        <w:pStyle w:val="Cmsor2"/>
      </w:pPr>
      <w:bookmarkStart w:id="16" w:name="_Toc239404538"/>
      <w:r w:rsidRPr="008E0533">
        <w:t xml:space="preserve">A </w:t>
      </w:r>
      <w:r w:rsidR="00FF1F3F">
        <w:t>projekt</w:t>
      </w:r>
      <w:r w:rsidRPr="008E0533">
        <w:t xml:space="preserve"> értékelésének felhasználó oldali szempontjai</w:t>
      </w:r>
      <w:bookmarkEnd w:id="16"/>
    </w:p>
    <w:p w14:paraId="0667665A" w14:textId="0DB537E2" w:rsidR="0090615A" w:rsidRDefault="0090615A" w:rsidP="0090615A">
      <w:pPr>
        <w:ind w:left="357"/>
      </w:pPr>
      <w:r>
        <w:t xml:space="preserve">Az elkészült felületek tesztelési folyamata alatt az alábbiak </w:t>
      </w:r>
      <w:r w:rsidR="003D10E4">
        <w:t>a</w:t>
      </w:r>
      <w:r>
        <w:t xml:space="preserve"> legfontosabb jellemzők:</w:t>
      </w:r>
    </w:p>
    <w:p w14:paraId="74BB7917" w14:textId="6AFC6A4D" w:rsidR="0090615A" w:rsidRDefault="0090615A" w:rsidP="0090615A">
      <w:pPr>
        <w:pStyle w:val="Listaszerbekezds"/>
        <w:numPr>
          <w:ilvl w:val="0"/>
          <w:numId w:val="14"/>
        </w:numPr>
      </w:pPr>
      <w:r>
        <w:t>Igényes felhasználói és admin felület</w:t>
      </w:r>
    </w:p>
    <w:p w14:paraId="7086F638" w14:textId="413253A0" w:rsidR="0090615A" w:rsidRDefault="00384693" w:rsidP="0090615A">
      <w:pPr>
        <w:pStyle w:val="Listaszerbekezds"/>
        <w:numPr>
          <w:ilvl w:val="0"/>
          <w:numId w:val="14"/>
        </w:numPr>
      </w:pPr>
      <w:r>
        <w:t>Kényelmes használat</w:t>
      </w:r>
    </w:p>
    <w:p w14:paraId="42BEE7DC" w14:textId="53DBD8E1" w:rsidR="00384693" w:rsidRDefault="00384693" w:rsidP="0090615A">
      <w:pPr>
        <w:pStyle w:val="Listaszerbekezds"/>
        <w:numPr>
          <w:ilvl w:val="0"/>
          <w:numId w:val="14"/>
        </w:numPr>
      </w:pPr>
      <w:r>
        <w:t>Stabil működés</w:t>
      </w:r>
    </w:p>
    <w:p w14:paraId="341C054F" w14:textId="5D82FD88" w:rsidR="00384693" w:rsidRPr="0090615A" w:rsidRDefault="00384693" w:rsidP="0090615A">
      <w:pPr>
        <w:pStyle w:val="Listaszerbekezds"/>
        <w:numPr>
          <w:ilvl w:val="0"/>
          <w:numId w:val="14"/>
        </w:numPr>
      </w:pPr>
      <w:r>
        <w:t>Igényes felhasználói dokumentáció</w:t>
      </w:r>
    </w:p>
    <w:p w14:paraId="16F4503A" w14:textId="5B3C7900" w:rsidR="008E0533" w:rsidRDefault="008E0533" w:rsidP="008E0533">
      <w:pPr>
        <w:pStyle w:val="Cmsor2"/>
      </w:pPr>
      <w:bookmarkStart w:id="17" w:name="_Toc239404539"/>
      <w:r w:rsidRPr="008E0533">
        <w:t xml:space="preserve">A </w:t>
      </w:r>
      <w:r w:rsidR="00FF1F3F">
        <w:t>projekt</w:t>
      </w:r>
      <w:r w:rsidRPr="008E0533">
        <w:t xml:space="preserve"> értékelésének technikai </w:t>
      </w:r>
      <w:r w:rsidRPr="00384693">
        <w:t>szempontjai</w:t>
      </w:r>
      <w:bookmarkEnd w:id="17"/>
    </w:p>
    <w:p w14:paraId="4B27388E" w14:textId="335DF355" w:rsidR="00384693" w:rsidRDefault="00384693" w:rsidP="00384693">
      <w:pPr>
        <w:ind w:left="357"/>
      </w:pPr>
      <w:r>
        <w:t>Informatikai szempontból a megoldás értékelései alapjai:</w:t>
      </w:r>
    </w:p>
    <w:p w14:paraId="364CCFEF" w14:textId="3BF56C68" w:rsidR="00384693" w:rsidRDefault="00384693" w:rsidP="00384693">
      <w:pPr>
        <w:pStyle w:val="Listaszerbekezds"/>
        <w:numPr>
          <w:ilvl w:val="0"/>
          <w:numId w:val="16"/>
        </w:numPr>
      </w:pPr>
      <w:r>
        <w:t>Kód tisztasága, kommentelések minősége</w:t>
      </w:r>
    </w:p>
    <w:p w14:paraId="0678E42B" w14:textId="7F31A6CD" w:rsidR="00384693" w:rsidRDefault="00384693" w:rsidP="00384693">
      <w:pPr>
        <w:pStyle w:val="Listaszerbekezds"/>
        <w:numPr>
          <w:ilvl w:val="0"/>
          <w:numId w:val="16"/>
        </w:numPr>
      </w:pPr>
      <w:r>
        <w:t>Kódolási konvenciók betartása</w:t>
      </w:r>
    </w:p>
    <w:p w14:paraId="2ED8F871" w14:textId="1E30AEDB" w:rsidR="00384693" w:rsidRDefault="00384693" w:rsidP="00384693">
      <w:pPr>
        <w:pStyle w:val="Listaszerbekezds"/>
        <w:numPr>
          <w:ilvl w:val="0"/>
          <w:numId w:val="16"/>
        </w:numPr>
      </w:pPr>
      <w:r>
        <w:t>Fejlesztői domukentáció színvonala</w:t>
      </w:r>
    </w:p>
    <w:p w14:paraId="4CB0DA34" w14:textId="4553FF45" w:rsidR="00384693" w:rsidRDefault="00384693" w:rsidP="00384693">
      <w:pPr>
        <w:pStyle w:val="Listaszerbekezds"/>
        <w:numPr>
          <w:ilvl w:val="0"/>
          <w:numId w:val="16"/>
        </w:numPr>
      </w:pPr>
      <w:r>
        <w:t>Dokumentált tesztelés</w:t>
      </w:r>
    </w:p>
    <w:p w14:paraId="639F506C" w14:textId="22E61EC1" w:rsidR="00384693" w:rsidRDefault="00384693" w:rsidP="00384693">
      <w:pPr>
        <w:pStyle w:val="Listaszerbekezds"/>
        <w:numPr>
          <w:ilvl w:val="0"/>
          <w:numId w:val="16"/>
        </w:numPr>
      </w:pPr>
      <w:r>
        <w:t>Erőforrás felhasználásának pontos nyilvántartása</w:t>
      </w:r>
    </w:p>
    <w:p w14:paraId="1E78459C" w14:textId="77777777" w:rsidR="005B2A3C" w:rsidRDefault="005B2A3C" w:rsidP="005B2A3C"/>
    <w:p w14:paraId="3C7EC90E" w14:textId="1CEA0AD5" w:rsidR="00093A1A" w:rsidRDefault="00093A1A" w:rsidP="005B2A3C">
      <w:pPr>
        <w:pStyle w:val="Cmsor1"/>
        <w:pageBreakBefore w:val="0"/>
      </w:pPr>
      <w:bookmarkStart w:id="18" w:name="_Toc239404540"/>
      <w:r w:rsidRPr="008E0533">
        <w:t>Projekt adatlap</w:t>
      </w:r>
      <w:bookmarkEnd w:id="18"/>
    </w:p>
    <w:p w14:paraId="66F40004" w14:textId="77777777" w:rsidR="00093A1A" w:rsidRDefault="00093A1A" w:rsidP="00093A1A">
      <w:pPr>
        <w:ind w:left="357"/>
      </w:pPr>
      <w:r>
        <w:t>Projekt neve: ZoneControl</w:t>
      </w:r>
    </w:p>
    <w:p w14:paraId="39B182CE" w14:textId="77777777" w:rsidR="00093A1A" w:rsidRDefault="00093A1A" w:rsidP="00093A1A">
      <w:pPr>
        <w:ind w:left="357"/>
      </w:pPr>
      <w:r>
        <w:t>Feladat rövid ismertetése: vendégek által kiválasztott jogosultságon alapuló beléptetőrendszer a hotel különböző részlegeibe.</w:t>
      </w:r>
    </w:p>
    <w:p w14:paraId="69F3DB25" w14:textId="43EADFA9" w:rsidR="00093A1A" w:rsidRDefault="00093A1A" w:rsidP="00093A1A">
      <w:pPr>
        <w:ind w:left="357"/>
      </w:pPr>
      <w:r>
        <w:t>Felhasznált programozási nyelv</w:t>
      </w:r>
      <w:r w:rsidR="00FF6DC6">
        <w:t>ek</w:t>
      </w:r>
      <w:r>
        <w:t>: C#, MySQL,</w:t>
      </w:r>
      <w:r w:rsidRPr="00C04475">
        <w:t xml:space="preserve"> </w:t>
      </w:r>
      <w:r>
        <w:t>Laravel, VueJS</w:t>
      </w:r>
      <w:r w:rsidR="00BD153E">
        <w:t>, html</w:t>
      </w:r>
    </w:p>
    <w:p w14:paraId="4B2B1121" w14:textId="77777777" w:rsidR="00093A1A" w:rsidRDefault="00093A1A" w:rsidP="00093A1A">
      <w:pPr>
        <w:ind w:left="357"/>
      </w:pPr>
      <w:r>
        <w:t>Specifikációt összeállította: Csúri Martin, Pap Olivér, Vízhányó Bence</w:t>
      </w:r>
    </w:p>
    <w:p w14:paraId="4E3CEE09" w14:textId="77777777" w:rsidR="00093A1A" w:rsidRPr="008E0533" w:rsidRDefault="00093A1A" w:rsidP="00093A1A">
      <w:r>
        <w:t xml:space="preserve">      </w:t>
      </w:r>
    </w:p>
    <w:p w14:paraId="395E9D81" w14:textId="77777777" w:rsidR="00093A1A" w:rsidRPr="00384693" w:rsidRDefault="00093A1A" w:rsidP="00093A1A"/>
    <w:sectPr w:rsidR="00093A1A" w:rsidRPr="00384693" w:rsidSect="0046589C">
      <w:headerReference w:type="default" r:id="rId9"/>
      <w:footerReference w:type="default" r:id="rId10"/>
      <w:pgSz w:w="11906" w:h="16838"/>
      <w:pgMar w:top="1736" w:right="127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35303" w14:textId="77777777" w:rsidR="00F2440D" w:rsidRDefault="00F2440D" w:rsidP="007B0D64">
      <w:pPr>
        <w:spacing w:after="0" w:line="240" w:lineRule="auto"/>
      </w:pPr>
      <w:r>
        <w:separator/>
      </w:r>
    </w:p>
  </w:endnote>
  <w:endnote w:type="continuationSeparator" w:id="0">
    <w:p w14:paraId="11911249" w14:textId="77777777" w:rsidR="00F2440D" w:rsidRDefault="00F2440D" w:rsidP="007B0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365930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94256DD" w14:textId="77777777" w:rsidR="0046589C" w:rsidRPr="0046589C" w:rsidRDefault="0046589C">
            <w:pPr>
              <w:pStyle w:val="llb"/>
              <w:jc w:val="center"/>
            </w:pPr>
            <w:r w:rsidRPr="0046589C">
              <w:fldChar w:fldCharType="begin"/>
            </w:r>
            <w:r w:rsidRPr="0046589C">
              <w:instrText>PAGE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 xml:space="preserve"> / </w:t>
            </w:r>
            <w:r w:rsidRPr="0046589C">
              <w:fldChar w:fldCharType="begin"/>
            </w:r>
            <w:r w:rsidRPr="0046589C">
              <w:instrText>NUMPAGES</w:instrText>
            </w:r>
            <w:r w:rsidRPr="0046589C">
              <w:fldChar w:fldCharType="separate"/>
            </w:r>
            <w:r w:rsidRPr="0046589C">
              <w:t>2</w:t>
            </w:r>
            <w:r w:rsidRPr="0046589C">
              <w:fldChar w:fldCharType="end"/>
            </w:r>
            <w:r w:rsidRPr="0046589C">
              <w:t>. oldal</w:t>
            </w:r>
          </w:p>
        </w:sdtContent>
      </w:sdt>
    </w:sdtContent>
  </w:sdt>
  <w:p w14:paraId="610B3FF1" w14:textId="77777777" w:rsidR="00903412" w:rsidRDefault="0090341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345D70" w14:textId="77777777" w:rsidR="00F2440D" w:rsidRDefault="00F2440D" w:rsidP="007B0D64">
      <w:pPr>
        <w:spacing w:after="0" w:line="240" w:lineRule="auto"/>
      </w:pPr>
      <w:r>
        <w:separator/>
      </w:r>
    </w:p>
  </w:footnote>
  <w:footnote w:type="continuationSeparator" w:id="0">
    <w:p w14:paraId="1976D503" w14:textId="77777777" w:rsidR="00F2440D" w:rsidRDefault="00F2440D" w:rsidP="007B0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3BEAC" w14:textId="103DD1BC" w:rsidR="007B0D64" w:rsidRDefault="00C132CC" w:rsidP="007B0D64">
    <w:pPr>
      <w:pStyle w:val="lfej"/>
      <w:pBdr>
        <w:bottom w:val="single" w:sz="6" w:space="1" w:color="auto"/>
      </w:pBdr>
      <w:tabs>
        <w:tab w:val="clear" w:pos="4536"/>
      </w:tabs>
      <w:spacing w:after="240"/>
      <w:ind w:firstLine="142"/>
    </w:pPr>
    <w:r>
      <w:rPr>
        <w:noProof/>
      </w:rPr>
      <w:drawing>
        <wp:inline distT="0" distB="0" distL="0" distR="0" wp14:anchorId="2EA3D59E" wp14:editId="52E9DC58">
          <wp:extent cx="695325" cy="752086"/>
          <wp:effectExtent l="0" t="0" r="0" b="0"/>
          <wp:docPr id="3" name="Kép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V="1">
                    <a:off x="0" y="0"/>
                    <a:ext cx="708037" cy="765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B0D64">
      <w:tab/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93BE1"/>
    <w:multiLevelType w:val="hybridMultilevel"/>
    <w:tmpl w:val="4838EA10"/>
    <w:lvl w:ilvl="0" w:tplc="040E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11732477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D34B80"/>
    <w:multiLevelType w:val="hybridMultilevel"/>
    <w:tmpl w:val="FC18E3F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1E1537C7"/>
    <w:multiLevelType w:val="hybridMultilevel"/>
    <w:tmpl w:val="FB58FC6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3A5632FE"/>
    <w:multiLevelType w:val="hybridMultilevel"/>
    <w:tmpl w:val="064A8054"/>
    <w:lvl w:ilvl="0" w:tplc="AA58821A">
      <w:start w:val="1"/>
      <w:numFmt w:val="bullet"/>
      <w:pStyle w:val="Listaszerbekezd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E7B4D"/>
    <w:multiLevelType w:val="hybridMultilevel"/>
    <w:tmpl w:val="00AC0E8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F3340D"/>
    <w:multiLevelType w:val="hybridMultilevel"/>
    <w:tmpl w:val="0A34E89A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72034D3"/>
    <w:multiLevelType w:val="hybridMultilevel"/>
    <w:tmpl w:val="94BA2050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5AF073FE"/>
    <w:multiLevelType w:val="hybridMultilevel"/>
    <w:tmpl w:val="5FE2E2C8"/>
    <w:lvl w:ilvl="0" w:tplc="040E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5BCA0B7D"/>
    <w:multiLevelType w:val="hybridMultilevel"/>
    <w:tmpl w:val="E9863B0E"/>
    <w:lvl w:ilvl="0" w:tplc="040E0001">
      <w:start w:val="1"/>
      <w:numFmt w:val="bullet"/>
      <w:lvlText w:val=""/>
      <w:lvlJc w:val="left"/>
      <w:pPr>
        <w:ind w:left="150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10" w15:restartNumberingAfterBreak="0">
    <w:nsid w:val="646414C8"/>
    <w:multiLevelType w:val="hybridMultilevel"/>
    <w:tmpl w:val="C196244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BFF669E"/>
    <w:multiLevelType w:val="hybridMultilevel"/>
    <w:tmpl w:val="407C3BC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6C5679D2"/>
    <w:multiLevelType w:val="hybridMultilevel"/>
    <w:tmpl w:val="B3508E88"/>
    <w:lvl w:ilvl="0" w:tplc="040E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21E3991"/>
    <w:multiLevelType w:val="hybridMultilevel"/>
    <w:tmpl w:val="72FCB9C4"/>
    <w:lvl w:ilvl="0" w:tplc="040E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14" w15:restartNumberingAfterBreak="0">
    <w:nsid w:val="74EC6014"/>
    <w:multiLevelType w:val="hybridMultilevel"/>
    <w:tmpl w:val="373AF6C2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98A72B2"/>
    <w:multiLevelType w:val="hybridMultilevel"/>
    <w:tmpl w:val="E35CEDCE"/>
    <w:lvl w:ilvl="0" w:tplc="040E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6" w15:restartNumberingAfterBreak="0">
    <w:nsid w:val="7AA558AC"/>
    <w:multiLevelType w:val="multilevel"/>
    <w:tmpl w:val="AD9832DA"/>
    <w:lvl w:ilvl="0">
      <w:start w:val="1"/>
      <w:numFmt w:val="decimal"/>
      <w:pStyle w:val="Cmsor1"/>
      <w:lvlText w:val="%1"/>
      <w:lvlJc w:val="left"/>
      <w:pPr>
        <w:ind w:left="5463" w:hanging="360"/>
      </w:pPr>
      <w:rPr>
        <w:rFonts w:hint="default"/>
        <w:color w:val="222A35" w:themeColor="text2" w:themeShade="80"/>
      </w:rPr>
    </w:lvl>
    <w:lvl w:ilvl="1">
      <w:start w:val="1"/>
      <w:numFmt w:val="decimal"/>
      <w:pStyle w:val="Cmsor2"/>
      <w:lvlText w:val="%1.%2."/>
      <w:lvlJc w:val="left"/>
      <w:pPr>
        <w:ind w:left="792" w:hanging="432"/>
      </w:pPr>
      <w:rPr>
        <w:rFonts w:hint="default"/>
        <w:color w:val="1F3864" w:themeColor="accent1" w:themeShade="8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6"/>
  </w:num>
  <w:num w:numId="2">
    <w:abstractNumId w:val="1"/>
  </w:num>
  <w:num w:numId="3">
    <w:abstractNumId w:val="16"/>
  </w:num>
  <w:num w:numId="4">
    <w:abstractNumId w:val="4"/>
  </w:num>
  <w:num w:numId="5">
    <w:abstractNumId w:val="3"/>
  </w:num>
  <w:num w:numId="6">
    <w:abstractNumId w:val="2"/>
  </w:num>
  <w:num w:numId="7">
    <w:abstractNumId w:val="13"/>
  </w:num>
  <w:num w:numId="8">
    <w:abstractNumId w:val="12"/>
  </w:num>
  <w:num w:numId="9">
    <w:abstractNumId w:val="6"/>
  </w:num>
  <w:num w:numId="10">
    <w:abstractNumId w:val="9"/>
  </w:num>
  <w:num w:numId="11">
    <w:abstractNumId w:val="14"/>
  </w:num>
  <w:num w:numId="12">
    <w:abstractNumId w:val="5"/>
  </w:num>
  <w:num w:numId="13">
    <w:abstractNumId w:val="11"/>
  </w:num>
  <w:num w:numId="14">
    <w:abstractNumId w:val="7"/>
  </w:num>
  <w:num w:numId="15">
    <w:abstractNumId w:val="15"/>
  </w:num>
  <w:num w:numId="16">
    <w:abstractNumId w:val="10"/>
  </w:num>
  <w:num w:numId="17">
    <w:abstractNumId w:val="8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BD"/>
    <w:rsid w:val="00003DC7"/>
    <w:rsid w:val="000410E1"/>
    <w:rsid w:val="00072D15"/>
    <w:rsid w:val="00093A1A"/>
    <w:rsid w:val="000A0AE1"/>
    <w:rsid w:val="000A2BEA"/>
    <w:rsid w:val="000A6266"/>
    <w:rsid w:val="000B2020"/>
    <w:rsid w:val="000B5D6A"/>
    <w:rsid w:val="00113B1D"/>
    <w:rsid w:val="00126150"/>
    <w:rsid w:val="00187021"/>
    <w:rsid w:val="001A0292"/>
    <w:rsid w:val="001A43BA"/>
    <w:rsid w:val="001C5C8F"/>
    <w:rsid w:val="001F7580"/>
    <w:rsid w:val="002137E5"/>
    <w:rsid w:val="002146B9"/>
    <w:rsid w:val="00240EB7"/>
    <w:rsid w:val="0025230E"/>
    <w:rsid w:val="00270CC3"/>
    <w:rsid w:val="00306795"/>
    <w:rsid w:val="00362300"/>
    <w:rsid w:val="00384693"/>
    <w:rsid w:val="003A09E3"/>
    <w:rsid w:val="003D10E4"/>
    <w:rsid w:val="003E6690"/>
    <w:rsid w:val="003F7065"/>
    <w:rsid w:val="0040317D"/>
    <w:rsid w:val="0045078F"/>
    <w:rsid w:val="0046589C"/>
    <w:rsid w:val="00466710"/>
    <w:rsid w:val="00475464"/>
    <w:rsid w:val="005B2A3C"/>
    <w:rsid w:val="005B3CB5"/>
    <w:rsid w:val="005C2224"/>
    <w:rsid w:val="00621501"/>
    <w:rsid w:val="00687D58"/>
    <w:rsid w:val="006B5A27"/>
    <w:rsid w:val="00733793"/>
    <w:rsid w:val="007425DC"/>
    <w:rsid w:val="007868AE"/>
    <w:rsid w:val="007B0D64"/>
    <w:rsid w:val="007C24C8"/>
    <w:rsid w:val="007C6F35"/>
    <w:rsid w:val="007F3F21"/>
    <w:rsid w:val="00802DC4"/>
    <w:rsid w:val="00822C8E"/>
    <w:rsid w:val="00864D99"/>
    <w:rsid w:val="00883DB2"/>
    <w:rsid w:val="008E0533"/>
    <w:rsid w:val="008F07CD"/>
    <w:rsid w:val="00903412"/>
    <w:rsid w:val="0090615A"/>
    <w:rsid w:val="00981689"/>
    <w:rsid w:val="009F3A2A"/>
    <w:rsid w:val="009F6738"/>
    <w:rsid w:val="00A06622"/>
    <w:rsid w:val="00A156C8"/>
    <w:rsid w:val="00A3524C"/>
    <w:rsid w:val="00A55E1C"/>
    <w:rsid w:val="00A922BE"/>
    <w:rsid w:val="00AB5F8D"/>
    <w:rsid w:val="00AF4CBD"/>
    <w:rsid w:val="00B13562"/>
    <w:rsid w:val="00B82746"/>
    <w:rsid w:val="00BA0D8A"/>
    <w:rsid w:val="00BD153E"/>
    <w:rsid w:val="00BE4051"/>
    <w:rsid w:val="00BE5547"/>
    <w:rsid w:val="00C04475"/>
    <w:rsid w:val="00C04ECF"/>
    <w:rsid w:val="00C132CC"/>
    <w:rsid w:val="00C53DCB"/>
    <w:rsid w:val="00C568E6"/>
    <w:rsid w:val="00C61D21"/>
    <w:rsid w:val="00C62056"/>
    <w:rsid w:val="00C7402B"/>
    <w:rsid w:val="00C8783E"/>
    <w:rsid w:val="00CA3679"/>
    <w:rsid w:val="00D439E2"/>
    <w:rsid w:val="00D4652A"/>
    <w:rsid w:val="00D92AFA"/>
    <w:rsid w:val="00DA3857"/>
    <w:rsid w:val="00DC7E50"/>
    <w:rsid w:val="00DE0F2C"/>
    <w:rsid w:val="00E43D5A"/>
    <w:rsid w:val="00E66B59"/>
    <w:rsid w:val="00EA2642"/>
    <w:rsid w:val="00EA47D0"/>
    <w:rsid w:val="00F2440D"/>
    <w:rsid w:val="00F31205"/>
    <w:rsid w:val="00FA294E"/>
    <w:rsid w:val="00FF1F3F"/>
    <w:rsid w:val="00FF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C5E1E2"/>
  <w15:chartTrackingRefBased/>
  <w15:docId w15:val="{45F15670-9723-436C-AB15-AAF37FAF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B0D64"/>
    <w:pPr>
      <w:jc w:val="both"/>
    </w:pPr>
    <w:rPr>
      <w:rFonts w:ascii="Times New Roman" w:hAnsi="Times New Roman" w:cs="Times New Roman"/>
      <w:sz w:val="26"/>
      <w:szCs w:val="26"/>
    </w:rPr>
  </w:style>
  <w:style w:type="paragraph" w:styleId="Cmsor1">
    <w:name w:val="heading 1"/>
    <w:basedOn w:val="Listaszerbekezds"/>
    <w:next w:val="Cmsor2"/>
    <w:link w:val="Cmsor1Char"/>
    <w:uiPriority w:val="9"/>
    <w:qFormat/>
    <w:rsid w:val="00D439E2"/>
    <w:pPr>
      <w:keepNext/>
      <w:keepLines/>
      <w:pageBreakBefore/>
      <w:numPr>
        <w:numId w:val="1"/>
      </w:numPr>
      <w:spacing w:before="240" w:after="240"/>
      <w:ind w:left="357" w:hanging="357"/>
      <w:outlineLvl w:val="0"/>
    </w:pPr>
    <w:rPr>
      <w:color w:val="1F3864" w:themeColor="accent1" w:themeShade="80"/>
      <w:sz w:val="36"/>
      <w:szCs w:val="36"/>
    </w:rPr>
  </w:style>
  <w:style w:type="paragraph" w:styleId="Cmsor2">
    <w:name w:val="heading 2"/>
    <w:basedOn w:val="Cmsor1"/>
    <w:next w:val="Norml"/>
    <w:link w:val="Cmsor2Char"/>
    <w:uiPriority w:val="9"/>
    <w:unhideWhenUsed/>
    <w:qFormat/>
    <w:rsid w:val="00A55E1C"/>
    <w:pPr>
      <w:pageBreakBefore w:val="0"/>
      <w:numPr>
        <w:ilvl w:val="1"/>
      </w:numPr>
      <w:ind w:left="788" w:hanging="431"/>
      <w:outlineLvl w:val="1"/>
    </w:pPr>
    <w:rPr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lb">
    <w:name w:val="footer"/>
    <w:basedOn w:val="Norml"/>
    <w:link w:val="llbChar"/>
    <w:uiPriority w:val="99"/>
    <w:unhideWhenUsed/>
    <w:rsid w:val="007B0D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B0D64"/>
    <w:rPr>
      <w:rFonts w:ascii="Times New Roman" w:hAnsi="Times New Roman" w:cs="Times New Roman"/>
      <w:sz w:val="26"/>
      <w:szCs w:val="26"/>
    </w:rPr>
  </w:style>
  <w:style w:type="paragraph" w:styleId="Listaszerbekezds">
    <w:name w:val="List Paragraph"/>
    <w:basedOn w:val="Norml"/>
    <w:uiPriority w:val="34"/>
    <w:qFormat/>
    <w:rsid w:val="00A55E1C"/>
    <w:pPr>
      <w:numPr>
        <w:numId w:val="4"/>
      </w:numPr>
      <w:spacing w:before="120" w:after="120"/>
      <w:contextualSpacing/>
    </w:pPr>
    <w:rPr>
      <w:noProof/>
    </w:rPr>
  </w:style>
  <w:style w:type="character" w:customStyle="1" w:styleId="Cmsor1Char">
    <w:name w:val="Címsor 1 Char"/>
    <w:basedOn w:val="Bekezdsalapbettpusa"/>
    <w:link w:val="Cmsor1"/>
    <w:uiPriority w:val="9"/>
    <w:rsid w:val="00D439E2"/>
    <w:rPr>
      <w:rFonts w:ascii="Times New Roman" w:hAnsi="Times New Roman" w:cs="Times New Roman"/>
      <w:noProof/>
      <w:color w:val="1F3864" w:themeColor="accent1" w:themeShade="80"/>
      <w:sz w:val="36"/>
      <w:szCs w:val="36"/>
    </w:rPr>
  </w:style>
  <w:style w:type="paragraph" w:styleId="Cm">
    <w:name w:val="Title"/>
    <w:basedOn w:val="Norml"/>
    <w:next w:val="Norml"/>
    <w:link w:val="CmChar"/>
    <w:uiPriority w:val="10"/>
    <w:qFormat/>
    <w:rsid w:val="0046589C"/>
    <w:pPr>
      <w:jc w:val="center"/>
    </w:pPr>
    <w:rPr>
      <w:color w:val="833C0B" w:themeColor="accent2" w:themeShade="80"/>
      <w:sz w:val="72"/>
      <w:szCs w:val="72"/>
    </w:rPr>
  </w:style>
  <w:style w:type="character" w:customStyle="1" w:styleId="Cmsor2Char">
    <w:name w:val="Címsor 2 Char"/>
    <w:basedOn w:val="Bekezdsalapbettpusa"/>
    <w:link w:val="Cmsor2"/>
    <w:uiPriority w:val="9"/>
    <w:rsid w:val="00A55E1C"/>
    <w:rPr>
      <w:rFonts w:ascii="Times New Roman" w:hAnsi="Times New Roman" w:cs="Times New Roman"/>
      <w:noProof/>
      <w:color w:val="833C0B" w:themeColor="accent2" w:themeShade="80"/>
      <w:sz w:val="32"/>
      <w:szCs w:val="32"/>
    </w:rPr>
  </w:style>
  <w:style w:type="character" w:customStyle="1" w:styleId="CmChar">
    <w:name w:val="Cím Char"/>
    <w:basedOn w:val="Bekezdsalapbettpusa"/>
    <w:link w:val="Cm"/>
    <w:uiPriority w:val="10"/>
    <w:rsid w:val="0046589C"/>
    <w:rPr>
      <w:rFonts w:ascii="Times New Roman" w:hAnsi="Times New Roman" w:cs="Times New Roman"/>
      <w:color w:val="833C0B" w:themeColor="accent2" w:themeShade="80"/>
      <w:sz w:val="72"/>
      <w:szCs w:val="72"/>
    </w:rPr>
  </w:style>
  <w:style w:type="paragraph" w:styleId="Alcm">
    <w:name w:val="Subtitle"/>
    <w:basedOn w:val="Norml"/>
    <w:next w:val="Norml"/>
    <w:link w:val="AlcmChar"/>
    <w:uiPriority w:val="11"/>
    <w:qFormat/>
    <w:rsid w:val="0046589C"/>
    <w:pPr>
      <w:jc w:val="center"/>
    </w:pPr>
    <w:rPr>
      <w:color w:val="833C0B" w:themeColor="accent2" w:themeShade="80"/>
      <w:sz w:val="44"/>
      <w:szCs w:val="44"/>
    </w:rPr>
  </w:style>
  <w:style w:type="character" w:customStyle="1" w:styleId="AlcmChar">
    <w:name w:val="Alcím Char"/>
    <w:basedOn w:val="Bekezdsalapbettpusa"/>
    <w:link w:val="Alcm"/>
    <w:uiPriority w:val="11"/>
    <w:rsid w:val="0046589C"/>
    <w:rPr>
      <w:rFonts w:ascii="Times New Roman" w:hAnsi="Times New Roman" w:cs="Times New Roman"/>
      <w:color w:val="833C0B" w:themeColor="accent2" w:themeShade="80"/>
      <w:sz w:val="44"/>
      <w:szCs w:val="44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1C5C8F"/>
    <w:pPr>
      <w:numPr>
        <w:numId w:val="0"/>
      </w:numPr>
      <w:spacing w:after="0"/>
      <w:contextualSpacing w:val="0"/>
      <w:jc w:val="left"/>
      <w:outlineLvl w:val="9"/>
    </w:pPr>
    <w:rPr>
      <w:rFonts w:eastAsiaTheme="majorEastAsia" w:cstheme="majorBidi"/>
      <w:noProof w:val="0"/>
      <w:sz w:val="32"/>
      <w:szCs w:val="3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1C5C8F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1C5C8F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1C5C8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surimartin\Downloads\Specifik&#225;ci&#243;2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0</TotalTime>
  <Pages>7</Pages>
  <Words>831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Csúri Martin</dc:creator>
  <cp:keywords/>
  <dc:description/>
  <cp:lastModifiedBy>Pap Olivér</cp:lastModifiedBy>
  <cp:revision>17</cp:revision>
  <cp:lastPrinted>2026-09-22T08:39:00Z</cp:lastPrinted>
  <dcterms:created xsi:type="dcterms:W3CDTF">2026-09-22T10:02:00Z</dcterms:created>
  <dcterms:modified xsi:type="dcterms:W3CDTF">2026-09-23T08:29:00Z</dcterms:modified>
</cp:coreProperties>
</file>